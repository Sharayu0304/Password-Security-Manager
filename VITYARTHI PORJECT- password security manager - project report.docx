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BC85"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3AA2CB23" wp14:editId="75782713">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600" w:firstRow="0" w:lastRow="0" w:firstColumn="0" w:lastColumn="0" w:noHBand="1" w:noVBand="1"/>
      </w:tblPr>
      <w:tblGrid>
        <w:gridCol w:w="1170"/>
        <w:gridCol w:w="28"/>
        <w:gridCol w:w="1142"/>
        <w:gridCol w:w="57"/>
        <w:gridCol w:w="5995"/>
        <w:gridCol w:w="68"/>
        <w:gridCol w:w="1131"/>
        <w:gridCol w:w="39"/>
        <w:gridCol w:w="1160"/>
      </w:tblGrid>
      <w:tr w:rsidR="00DF198B" w14:paraId="58A73C7F" w14:textId="77777777" w:rsidTr="00EB7C2B">
        <w:trPr>
          <w:trHeight w:val="1083"/>
        </w:trPr>
        <w:tc>
          <w:tcPr>
            <w:tcW w:w="10790" w:type="dxa"/>
            <w:gridSpan w:val="9"/>
          </w:tcPr>
          <w:p w14:paraId="7E8BEA44" w14:textId="77777777" w:rsidR="00DF198B" w:rsidRDefault="00DF198B"/>
        </w:tc>
      </w:tr>
      <w:tr w:rsidR="00DF198B" w14:paraId="2B08358A" w14:textId="77777777" w:rsidTr="00EB7C2B">
        <w:trPr>
          <w:trHeight w:val="1068"/>
        </w:trPr>
        <w:tc>
          <w:tcPr>
            <w:tcW w:w="1198" w:type="dxa"/>
            <w:gridSpan w:val="2"/>
            <w:tcBorders>
              <w:right w:val="single" w:sz="18" w:space="0" w:color="476166" w:themeColor="accent1"/>
            </w:tcBorders>
          </w:tcPr>
          <w:p w14:paraId="22C8AF7A"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8009EE9" w14:textId="7A394EE6" w:rsidR="00DF198B" w:rsidRPr="00DF198B" w:rsidRDefault="00B35652" w:rsidP="00EB7C2B">
            <w:pPr>
              <w:pStyle w:val="Heading1"/>
            </w:pPr>
            <w:r>
              <w:t>VITYARTHI PORJECT - JAVA</w:t>
            </w:r>
          </w:p>
        </w:tc>
        <w:tc>
          <w:tcPr>
            <w:tcW w:w="1199" w:type="dxa"/>
            <w:gridSpan w:val="2"/>
            <w:tcBorders>
              <w:left w:val="single" w:sz="18" w:space="0" w:color="476166" w:themeColor="accent1"/>
            </w:tcBorders>
          </w:tcPr>
          <w:p w14:paraId="1ADCFDFB" w14:textId="77777777" w:rsidR="00DF198B" w:rsidRDefault="00DF198B"/>
        </w:tc>
      </w:tr>
      <w:tr w:rsidR="00DF198B" w14:paraId="0655DB1F" w14:textId="77777777" w:rsidTr="00EB7C2B">
        <w:trPr>
          <w:trHeight w:val="1837"/>
        </w:trPr>
        <w:tc>
          <w:tcPr>
            <w:tcW w:w="1170" w:type="dxa"/>
          </w:tcPr>
          <w:p w14:paraId="74FAC12D" w14:textId="77777777" w:rsidR="00DF198B" w:rsidRDefault="00DF198B"/>
        </w:tc>
        <w:tc>
          <w:tcPr>
            <w:tcW w:w="8460" w:type="dxa"/>
            <w:gridSpan w:val="7"/>
          </w:tcPr>
          <w:p w14:paraId="52D1D794" w14:textId="77777777" w:rsidR="00DF198B" w:rsidRDefault="00DF198B"/>
        </w:tc>
        <w:tc>
          <w:tcPr>
            <w:tcW w:w="1160" w:type="dxa"/>
          </w:tcPr>
          <w:p w14:paraId="574828E6" w14:textId="77777777" w:rsidR="00DF198B" w:rsidRDefault="00DF198B"/>
        </w:tc>
      </w:tr>
      <w:tr w:rsidR="00DF198B" w14:paraId="4675C6A4" w14:textId="77777777" w:rsidTr="00EB7C2B">
        <w:trPr>
          <w:trHeight w:val="929"/>
        </w:trPr>
        <w:tc>
          <w:tcPr>
            <w:tcW w:w="2397" w:type="dxa"/>
            <w:gridSpan w:val="4"/>
          </w:tcPr>
          <w:p w14:paraId="26C3E664" w14:textId="77777777" w:rsidR="00DF198B" w:rsidRDefault="00DF198B"/>
        </w:tc>
        <w:tc>
          <w:tcPr>
            <w:tcW w:w="5995" w:type="dxa"/>
            <w:shd w:val="clear" w:color="auto" w:fill="FFFFFF" w:themeFill="background1"/>
          </w:tcPr>
          <w:p w14:paraId="446A51A9" w14:textId="77777777" w:rsidR="00DF198B" w:rsidRPr="00DF198B" w:rsidRDefault="00DF198B" w:rsidP="00DF198B">
            <w:pPr>
              <w:jc w:val="center"/>
              <w:rPr>
                <w:rFonts w:ascii="Georgia" w:hAnsi="Georgia"/>
                <w:sz w:val="48"/>
                <w:szCs w:val="48"/>
              </w:rPr>
            </w:pPr>
          </w:p>
        </w:tc>
        <w:tc>
          <w:tcPr>
            <w:tcW w:w="2398" w:type="dxa"/>
            <w:gridSpan w:val="4"/>
          </w:tcPr>
          <w:p w14:paraId="3DCB973D" w14:textId="77777777" w:rsidR="00DF198B" w:rsidRDefault="00DF198B"/>
        </w:tc>
      </w:tr>
      <w:tr w:rsidR="00DF198B" w14:paraId="58EB5A4B" w14:textId="77777777" w:rsidTr="00EB7C2B">
        <w:trPr>
          <w:trHeight w:val="1460"/>
        </w:trPr>
        <w:tc>
          <w:tcPr>
            <w:tcW w:w="2397" w:type="dxa"/>
            <w:gridSpan w:val="4"/>
          </w:tcPr>
          <w:p w14:paraId="2F52665C" w14:textId="77777777" w:rsidR="00DF198B" w:rsidRDefault="00DF198B"/>
        </w:tc>
        <w:tc>
          <w:tcPr>
            <w:tcW w:w="5995" w:type="dxa"/>
            <w:shd w:val="clear" w:color="auto" w:fill="FFFFFF" w:themeFill="background1"/>
          </w:tcPr>
          <w:p w14:paraId="072D96AA" w14:textId="15E3493A" w:rsidR="00DF198B" w:rsidRPr="00DF198B" w:rsidRDefault="00B35652" w:rsidP="00EB7C2B">
            <w:pPr>
              <w:pStyle w:val="Heading2"/>
            </w:pPr>
            <w:r>
              <w:t>Password Security Manager</w:t>
            </w:r>
          </w:p>
        </w:tc>
        <w:tc>
          <w:tcPr>
            <w:tcW w:w="2398" w:type="dxa"/>
            <w:gridSpan w:val="4"/>
          </w:tcPr>
          <w:p w14:paraId="7AF9B6EB" w14:textId="77777777" w:rsidR="00DF198B" w:rsidRDefault="00DF198B"/>
        </w:tc>
      </w:tr>
      <w:tr w:rsidR="00DF198B" w14:paraId="6E3882FF" w14:textId="77777777" w:rsidTr="00EB7C2B">
        <w:trPr>
          <w:trHeight w:val="7176"/>
        </w:trPr>
        <w:tc>
          <w:tcPr>
            <w:tcW w:w="2397" w:type="dxa"/>
            <w:gridSpan w:val="4"/>
          </w:tcPr>
          <w:p w14:paraId="57F3D213" w14:textId="77777777" w:rsidR="00DF198B" w:rsidRDefault="00DF198B" w:rsidP="00DF198B">
            <w:pPr>
              <w:jc w:val="center"/>
            </w:pPr>
          </w:p>
        </w:tc>
        <w:tc>
          <w:tcPr>
            <w:tcW w:w="5995" w:type="dxa"/>
            <w:tcBorders>
              <w:bottom w:val="single" w:sz="18" w:space="0" w:color="476166" w:themeColor="accent1"/>
            </w:tcBorders>
            <w:shd w:val="clear" w:color="auto" w:fill="FFFFFF" w:themeFill="background1"/>
          </w:tcPr>
          <w:p w14:paraId="57306925" w14:textId="40B586D6" w:rsidR="00B35652" w:rsidRPr="00B35652" w:rsidRDefault="00B35652" w:rsidP="00B35652">
            <w:r>
              <w:rPr>
                <w:noProof/>
              </w:rPr>
              <mc:AlternateContent>
                <mc:Choice Requires="wps">
                  <w:drawing>
                    <wp:anchor distT="45720" distB="45720" distL="114300" distR="114300" simplePos="0" relativeHeight="251659264" behindDoc="0" locked="0" layoutInCell="1" allowOverlap="1" wp14:anchorId="498ED0CB" wp14:editId="02597CC4">
                      <wp:simplePos x="0" y="0"/>
                      <wp:positionH relativeFrom="column">
                        <wp:posOffset>140335</wp:posOffset>
                      </wp:positionH>
                      <wp:positionV relativeFrom="paragraph">
                        <wp:posOffset>178435</wp:posOffset>
                      </wp:positionV>
                      <wp:extent cx="3478530" cy="398907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3989070"/>
                              </a:xfrm>
                              <a:prstGeom prst="rect">
                                <a:avLst/>
                              </a:prstGeom>
                              <a:solidFill>
                                <a:srgbClr val="FFFFFF"/>
                              </a:solidFill>
                              <a:ln w="9525">
                                <a:noFill/>
                                <a:miter lim="800000"/>
                                <a:headEnd/>
                                <a:tailEnd/>
                              </a:ln>
                            </wps:spPr>
                            <wps:txbx>
                              <w:txbxContent>
                                <w:p w14:paraId="4FB568DA" w14:textId="406E22B7" w:rsidR="00B35652" w:rsidRDefault="00B35652" w:rsidP="00B35652">
                                  <w:pPr>
                                    <w:jc w:val="center"/>
                                    <w:rPr>
                                      <w:sz w:val="36"/>
                                      <w:szCs w:val="36"/>
                                      <w:lang w:val="en-IN"/>
                                    </w:rPr>
                                  </w:pPr>
                                  <w:r>
                                    <w:rPr>
                                      <w:sz w:val="36"/>
                                      <w:szCs w:val="36"/>
                                      <w:lang w:val="en-IN"/>
                                    </w:rPr>
                                    <w:t>Name – Sharayu Sunil</w:t>
                                  </w:r>
                                </w:p>
                                <w:p w14:paraId="49375644" w14:textId="2942175E" w:rsidR="00B35652" w:rsidRDefault="00B35652" w:rsidP="00B35652">
                                  <w:pPr>
                                    <w:jc w:val="center"/>
                                    <w:rPr>
                                      <w:sz w:val="36"/>
                                      <w:szCs w:val="36"/>
                                    </w:rPr>
                                  </w:pPr>
                                  <w:r>
                                    <w:rPr>
                                      <w:sz w:val="36"/>
                                      <w:szCs w:val="36"/>
                                    </w:rPr>
                                    <w:t>Registration No: 25BAI11286</w:t>
                                  </w:r>
                                </w:p>
                                <w:p w14:paraId="72603413" w14:textId="70E37C9C" w:rsidR="00B35652" w:rsidRDefault="00B35652" w:rsidP="00B35652">
                                  <w:pPr>
                                    <w:jc w:val="center"/>
                                    <w:rPr>
                                      <w:sz w:val="36"/>
                                      <w:szCs w:val="36"/>
                                    </w:rPr>
                                  </w:pPr>
                                  <w:r>
                                    <w:rPr>
                                      <w:sz w:val="36"/>
                                      <w:szCs w:val="36"/>
                                    </w:rPr>
                                    <w:t>Subject – Programming in Java</w:t>
                                  </w:r>
                                </w:p>
                                <w:p w14:paraId="525DC773" w14:textId="77777777" w:rsidR="00B35652" w:rsidRDefault="00B35652" w:rsidP="00B35652">
                                  <w:pPr>
                                    <w:jc w:val="center"/>
                                    <w:rPr>
                                      <w:sz w:val="36"/>
                                      <w:szCs w:val="36"/>
                                    </w:rPr>
                                  </w:pPr>
                                </w:p>
                                <w:p w14:paraId="4F1AE3C8" w14:textId="7107CB5D" w:rsidR="00B35652" w:rsidRDefault="00D1133B" w:rsidP="00B35652">
                                  <w:pPr>
                                    <w:jc w:val="center"/>
                                    <w:rPr>
                                      <w:sz w:val="36"/>
                                      <w:szCs w:val="36"/>
                                    </w:rPr>
                                  </w:pPr>
                                  <w:r>
                                    <w:rPr>
                                      <w:sz w:val="36"/>
                                      <w:szCs w:val="36"/>
                                    </w:rPr>
                                    <w:t>CSE2006</w:t>
                                  </w:r>
                                </w:p>
                                <w:p w14:paraId="64E69A86" w14:textId="11CC932E" w:rsidR="00D1133B" w:rsidRDefault="00D1133B" w:rsidP="00B35652">
                                  <w:pPr>
                                    <w:jc w:val="center"/>
                                    <w:rPr>
                                      <w:sz w:val="36"/>
                                      <w:szCs w:val="36"/>
                                    </w:rPr>
                                  </w:pPr>
                                  <w:r>
                                    <w:rPr>
                                      <w:sz w:val="36"/>
                                      <w:szCs w:val="36"/>
                                    </w:rPr>
                                    <w:t>Programming in Java</w:t>
                                  </w:r>
                                </w:p>
                                <w:p w14:paraId="296A8958" w14:textId="77777777" w:rsidR="00B35652" w:rsidRDefault="00B35652" w:rsidP="00B35652">
                                  <w:pPr>
                                    <w:jc w:val="center"/>
                                    <w:rPr>
                                      <w:sz w:val="36"/>
                                      <w:szCs w:val="36"/>
                                    </w:rPr>
                                  </w:pPr>
                                </w:p>
                                <w:p w14:paraId="2EE7E4BE" w14:textId="4F120782" w:rsidR="00B35652" w:rsidRDefault="00B35652" w:rsidP="00B35652">
                                  <w:pPr>
                                    <w:jc w:val="center"/>
                                    <w:rPr>
                                      <w:sz w:val="36"/>
                                      <w:szCs w:val="36"/>
                                    </w:rPr>
                                  </w:pPr>
                                  <w:r>
                                    <w:rPr>
                                      <w:sz w:val="36"/>
                                      <w:szCs w:val="36"/>
                                    </w:rPr>
                                    <w:t>VIT Bhopal University</w:t>
                                  </w:r>
                                </w:p>
                                <w:p w14:paraId="631A372D" w14:textId="77777777" w:rsidR="00B35652" w:rsidRDefault="00B35652" w:rsidP="00B35652">
                                  <w:pPr>
                                    <w:jc w:val="center"/>
                                    <w:rPr>
                                      <w:sz w:val="36"/>
                                      <w:szCs w:val="36"/>
                                    </w:rPr>
                                  </w:pPr>
                                </w:p>
                                <w:p w14:paraId="751E7285" w14:textId="77777777" w:rsidR="00B35652" w:rsidRPr="00B35652" w:rsidRDefault="00B35652" w:rsidP="00B35652">
                                  <w:pPr>
                                    <w:jc w:val="center"/>
                                    <w:rPr>
                                      <w:sz w:val="36"/>
                                      <w:szCs w:val="36"/>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8ED0CB" id="_x0000_t202" coordsize="21600,21600" o:spt="202" path="m,l,21600r21600,l21600,xe">
                      <v:stroke joinstyle="miter"/>
                      <v:path gradientshapeok="t" o:connecttype="rect"/>
                    </v:shapetype>
                    <v:shape id="Text Box 2" o:spid="_x0000_s1026" type="#_x0000_t202" style="position:absolute;margin-left:11.05pt;margin-top:14.05pt;width:273.9pt;height:314.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" stroked="f">
                      <v:textbox>
                        <w:txbxContent>
                          <w:p w14:paraId="4FB568DA" w14:textId="406E22B7" w:rsidR="00B35652" w:rsidRDefault="00B35652" w:rsidP="00B35652">
                            <w:pPr>
                              <w:jc w:val="center"/>
                              <w:rPr>
                                <w:sz w:val="36"/>
                                <w:szCs w:val="36"/>
                                <w:lang w:val="en-IN"/>
                              </w:rPr>
                            </w:pPr>
                            <w:r>
                              <w:rPr>
                                <w:sz w:val="36"/>
                                <w:szCs w:val="36"/>
                                <w:lang w:val="en-IN"/>
                              </w:rPr>
                              <w:t>Name – Sharayu Sunil</w:t>
                            </w:r>
                          </w:p>
                          <w:p w14:paraId="49375644" w14:textId="2942175E" w:rsidR="00B35652" w:rsidRDefault="00B35652" w:rsidP="00B35652">
                            <w:pPr>
                              <w:jc w:val="center"/>
                              <w:rPr>
                                <w:sz w:val="36"/>
                                <w:szCs w:val="36"/>
                              </w:rPr>
                            </w:pPr>
                            <w:r>
                              <w:rPr>
                                <w:sz w:val="36"/>
                                <w:szCs w:val="36"/>
                              </w:rPr>
                              <w:t>Registration No: 25BAI11286</w:t>
                            </w:r>
                          </w:p>
                          <w:p w14:paraId="72603413" w14:textId="70E37C9C" w:rsidR="00B35652" w:rsidRDefault="00B35652" w:rsidP="00B35652">
                            <w:pPr>
                              <w:jc w:val="center"/>
                              <w:rPr>
                                <w:sz w:val="36"/>
                                <w:szCs w:val="36"/>
                              </w:rPr>
                            </w:pPr>
                            <w:r>
                              <w:rPr>
                                <w:sz w:val="36"/>
                                <w:szCs w:val="36"/>
                              </w:rPr>
                              <w:t>Subject – Programming in Java</w:t>
                            </w:r>
                          </w:p>
                          <w:p w14:paraId="525DC773" w14:textId="77777777" w:rsidR="00B35652" w:rsidRDefault="00B35652" w:rsidP="00B35652">
                            <w:pPr>
                              <w:jc w:val="center"/>
                              <w:rPr>
                                <w:sz w:val="36"/>
                                <w:szCs w:val="36"/>
                              </w:rPr>
                            </w:pPr>
                          </w:p>
                          <w:p w14:paraId="4F1AE3C8" w14:textId="7107CB5D" w:rsidR="00B35652" w:rsidRDefault="00D1133B" w:rsidP="00B35652">
                            <w:pPr>
                              <w:jc w:val="center"/>
                              <w:rPr>
                                <w:sz w:val="36"/>
                                <w:szCs w:val="36"/>
                              </w:rPr>
                            </w:pPr>
                            <w:r>
                              <w:rPr>
                                <w:sz w:val="36"/>
                                <w:szCs w:val="36"/>
                              </w:rPr>
                              <w:t>CSE2006</w:t>
                            </w:r>
                          </w:p>
                          <w:p w14:paraId="64E69A86" w14:textId="11CC932E" w:rsidR="00D1133B" w:rsidRDefault="00D1133B" w:rsidP="00B35652">
                            <w:pPr>
                              <w:jc w:val="center"/>
                              <w:rPr>
                                <w:sz w:val="36"/>
                                <w:szCs w:val="36"/>
                              </w:rPr>
                            </w:pPr>
                            <w:r>
                              <w:rPr>
                                <w:sz w:val="36"/>
                                <w:szCs w:val="36"/>
                              </w:rPr>
                              <w:t>Programming in Java</w:t>
                            </w:r>
                          </w:p>
                          <w:p w14:paraId="296A8958" w14:textId="77777777" w:rsidR="00B35652" w:rsidRDefault="00B35652" w:rsidP="00B35652">
                            <w:pPr>
                              <w:jc w:val="center"/>
                              <w:rPr>
                                <w:sz w:val="36"/>
                                <w:szCs w:val="36"/>
                              </w:rPr>
                            </w:pPr>
                          </w:p>
                          <w:p w14:paraId="2EE7E4BE" w14:textId="4F120782" w:rsidR="00B35652" w:rsidRDefault="00B35652" w:rsidP="00B35652">
                            <w:pPr>
                              <w:jc w:val="center"/>
                              <w:rPr>
                                <w:sz w:val="36"/>
                                <w:szCs w:val="36"/>
                              </w:rPr>
                            </w:pPr>
                            <w:r>
                              <w:rPr>
                                <w:sz w:val="36"/>
                                <w:szCs w:val="36"/>
                              </w:rPr>
                              <w:t>VIT Bhopal University</w:t>
                            </w:r>
                          </w:p>
                          <w:p w14:paraId="631A372D" w14:textId="77777777" w:rsidR="00B35652" w:rsidRDefault="00B35652" w:rsidP="00B35652">
                            <w:pPr>
                              <w:jc w:val="center"/>
                              <w:rPr>
                                <w:sz w:val="36"/>
                                <w:szCs w:val="36"/>
                              </w:rPr>
                            </w:pPr>
                          </w:p>
                          <w:p w14:paraId="751E7285" w14:textId="77777777" w:rsidR="00B35652" w:rsidRPr="00B35652" w:rsidRDefault="00B35652" w:rsidP="00B35652">
                            <w:pPr>
                              <w:jc w:val="center"/>
                              <w:rPr>
                                <w:sz w:val="36"/>
                                <w:szCs w:val="36"/>
                                <w:lang w:val="en-IN"/>
                              </w:rPr>
                            </w:pPr>
                          </w:p>
                        </w:txbxContent>
                      </v:textbox>
                      <w10:wrap type="square"/>
                    </v:shape>
                  </w:pict>
                </mc:Fallback>
              </mc:AlternateContent>
            </w:r>
          </w:p>
          <w:p w14:paraId="082B9DEF" w14:textId="7E453956" w:rsidR="00DF198B" w:rsidRPr="00DF198B" w:rsidRDefault="00DF198B" w:rsidP="00DF198B"/>
        </w:tc>
        <w:tc>
          <w:tcPr>
            <w:tcW w:w="2398" w:type="dxa"/>
            <w:gridSpan w:val="4"/>
          </w:tcPr>
          <w:p w14:paraId="0C5684FD" w14:textId="77777777" w:rsidR="00DF198B" w:rsidRDefault="00DF198B" w:rsidP="00DF198B">
            <w:pPr>
              <w:jc w:val="center"/>
            </w:pPr>
          </w:p>
        </w:tc>
      </w:tr>
      <w:tr w:rsidR="00DF198B" w14:paraId="68CD2274" w14:textId="77777777" w:rsidTr="00EB7C2B">
        <w:tc>
          <w:tcPr>
            <w:tcW w:w="2340" w:type="dxa"/>
            <w:gridSpan w:val="3"/>
          </w:tcPr>
          <w:p w14:paraId="09066D79" w14:textId="77777777" w:rsidR="00DF198B" w:rsidRDefault="00DF198B"/>
        </w:tc>
        <w:tc>
          <w:tcPr>
            <w:tcW w:w="6120" w:type="dxa"/>
            <w:gridSpan w:val="3"/>
          </w:tcPr>
          <w:p w14:paraId="56A25FBF" w14:textId="77777777" w:rsidR="00DF198B" w:rsidRDefault="00DF198B"/>
        </w:tc>
        <w:tc>
          <w:tcPr>
            <w:tcW w:w="2330" w:type="dxa"/>
            <w:gridSpan w:val="3"/>
          </w:tcPr>
          <w:p w14:paraId="2E400358" w14:textId="77777777" w:rsidR="00DF198B" w:rsidRDefault="00DF198B"/>
        </w:tc>
      </w:tr>
    </w:tbl>
    <w:p w14:paraId="20AFB407" w14:textId="77777777" w:rsidR="00DF198B" w:rsidRDefault="00DF198B"/>
    <w:p w14:paraId="0F9A3C00" w14:textId="77777777" w:rsidR="00DF198B" w:rsidRDefault="00DF198B" w:rsidP="002D2200">
      <w:pPr>
        <w:pStyle w:val="GraphicAnchor"/>
      </w:pPr>
    </w:p>
    <w:p w14:paraId="62C29202" w14:textId="77777777" w:rsidR="007E7573" w:rsidRDefault="007E7573"/>
    <w:p w14:paraId="5EE8A9CC" w14:textId="77777777" w:rsidR="0048120C" w:rsidRDefault="0048120C"/>
    <w:p w14:paraId="1EC6E0C3" w14:textId="77777777" w:rsidR="00EB7C2B" w:rsidRDefault="00EB7C2B"/>
    <w:p w14:paraId="488DE4BD" w14:textId="77777777" w:rsidR="00B35652" w:rsidRPr="00901736" w:rsidRDefault="00B35652" w:rsidP="00B35652">
      <w:pPr>
        <w:rPr>
          <w:sz w:val="28"/>
          <w:szCs w:val="28"/>
        </w:rPr>
      </w:pPr>
      <w:r w:rsidRPr="00901736">
        <w:rPr>
          <w:sz w:val="28"/>
          <w:szCs w:val="28"/>
        </w:rPr>
        <w:t xml:space="preserve">1. </w:t>
      </w:r>
      <w:r w:rsidRPr="00901736">
        <w:rPr>
          <w:b/>
          <w:bCs/>
          <w:sz w:val="28"/>
          <w:szCs w:val="28"/>
        </w:rPr>
        <w:t>Introduction</w:t>
      </w:r>
    </w:p>
    <w:p w14:paraId="068CF5DD" w14:textId="77777777" w:rsidR="00B35652" w:rsidRPr="00901736" w:rsidRDefault="00B35652" w:rsidP="00B35652">
      <w:pPr>
        <w:rPr>
          <w:sz w:val="28"/>
          <w:szCs w:val="28"/>
        </w:rPr>
      </w:pPr>
    </w:p>
    <w:p w14:paraId="68C0D289" w14:textId="77777777" w:rsidR="00B35652" w:rsidRPr="00901736" w:rsidRDefault="00B35652" w:rsidP="00B35652">
      <w:pPr>
        <w:rPr>
          <w:sz w:val="28"/>
          <w:szCs w:val="28"/>
        </w:rPr>
      </w:pPr>
      <w:r w:rsidRPr="00901736">
        <w:rPr>
          <w:sz w:val="28"/>
          <w:szCs w:val="28"/>
        </w:rPr>
        <w:t>Password Security Manager is a console application coded in Java language and making use of the principles of Object-Oriented Programming in Java. This console application accepts input from the user in the form of user data and website passwords, displays the data received as input, identifies whether the password is strong or weak, determines whether the password is at least of minimum length, and stores the website/password data in a text file in the local computer.</w:t>
      </w:r>
    </w:p>
    <w:p w14:paraId="4859B4E6" w14:textId="77777777" w:rsidR="00B35652" w:rsidRPr="00901736" w:rsidRDefault="00B35652" w:rsidP="00B35652">
      <w:pPr>
        <w:rPr>
          <w:sz w:val="28"/>
          <w:szCs w:val="28"/>
        </w:rPr>
      </w:pPr>
    </w:p>
    <w:p w14:paraId="7B45F709" w14:textId="77777777" w:rsidR="00B35652" w:rsidRPr="00901736" w:rsidRDefault="00B35652" w:rsidP="00B35652">
      <w:pPr>
        <w:rPr>
          <w:b/>
          <w:bCs/>
          <w:sz w:val="28"/>
          <w:szCs w:val="28"/>
        </w:rPr>
      </w:pPr>
      <w:r w:rsidRPr="00901736">
        <w:rPr>
          <w:b/>
          <w:bCs/>
          <w:sz w:val="28"/>
          <w:szCs w:val="28"/>
        </w:rPr>
        <w:t>2. Problem Statement</w:t>
      </w:r>
    </w:p>
    <w:p w14:paraId="4623203C" w14:textId="77777777" w:rsidR="00B35652" w:rsidRPr="00901736" w:rsidRDefault="00B35652" w:rsidP="00B35652">
      <w:pPr>
        <w:rPr>
          <w:sz w:val="28"/>
          <w:szCs w:val="28"/>
        </w:rPr>
      </w:pPr>
    </w:p>
    <w:p w14:paraId="4C988353" w14:textId="77777777" w:rsidR="00B35652" w:rsidRPr="00901736" w:rsidRDefault="00B35652" w:rsidP="00B35652">
      <w:pPr>
        <w:rPr>
          <w:sz w:val="28"/>
          <w:szCs w:val="28"/>
        </w:rPr>
      </w:pPr>
      <w:r w:rsidRPr="00901736">
        <w:rPr>
          <w:sz w:val="28"/>
          <w:szCs w:val="28"/>
        </w:rPr>
        <w:t>Password management is an issue for users who have more than one account because they are unaware of which passwords are relatively stronger among other passwords. This project will create a simple Java program that can get user and website information, analyze password strength, validate minimum length of password, and store gathered data into a text file.</w:t>
      </w:r>
    </w:p>
    <w:p w14:paraId="11F2E5B7" w14:textId="77777777" w:rsidR="00B35652" w:rsidRPr="00901736" w:rsidRDefault="00B35652" w:rsidP="00B35652">
      <w:pPr>
        <w:rPr>
          <w:sz w:val="28"/>
          <w:szCs w:val="28"/>
        </w:rPr>
      </w:pPr>
    </w:p>
    <w:p w14:paraId="2E6359CD" w14:textId="77777777" w:rsidR="00B35652" w:rsidRPr="00901736" w:rsidRDefault="00B35652" w:rsidP="00B35652">
      <w:pPr>
        <w:rPr>
          <w:sz w:val="28"/>
          <w:szCs w:val="28"/>
        </w:rPr>
      </w:pPr>
      <w:r w:rsidRPr="00901736">
        <w:rPr>
          <w:sz w:val="28"/>
          <w:szCs w:val="28"/>
        </w:rPr>
        <w:t>This is purely an academic local program. It will not have any encryption, secure cloud storage, or other password management system.</w:t>
      </w:r>
    </w:p>
    <w:p w14:paraId="3478C96B" w14:textId="77777777" w:rsidR="00B35652" w:rsidRPr="00901736" w:rsidRDefault="00B35652" w:rsidP="00B35652">
      <w:pPr>
        <w:rPr>
          <w:sz w:val="28"/>
          <w:szCs w:val="28"/>
        </w:rPr>
      </w:pPr>
    </w:p>
    <w:p w14:paraId="18D3CD57" w14:textId="77777777" w:rsidR="00B35652" w:rsidRPr="00901736" w:rsidRDefault="00B35652" w:rsidP="00B35652">
      <w:pPr>
        <w:rPr>
          <w:b/>
          <w:bCs/>
          <w:sz w:val="28"/>
          <w:szCs w:val="28"/>
        </w:rPr>
      </w:pPr>
      <w:r w:rsidRPr="00901736">
        <w:rPr>
          <w:b/>
          <w:bCs/>
          <w:sz w:val="28"/>
          <w:szCs w:val="28"/>
        </w:rPr>
        <w:t>3. Objectives</w:t>
      </w:r>
    </w:p>
    <w:p w14:paraId="10793051" w14:textId="77777777" w:rsidR="00B35652" w:rsidRPr="00901736" w:rsidRDefault="00B35652" w:rsidP="00B35652">
      <w:pPr>
        <w:rPr>
          <w:sz w:val="28"/>
          <w:szCs w:val="28"/>
        </w:rPr>
      </w:pPr>
    </w:p>
    <w:p w14:paraId="143F3F43" w14:textId="77777777" w:rsidR="00B35652" w:rsidRPr="00901736" w:rsidRDefault="00B35652" w:rsidP="00B35652">
      <w:pPr>
        <w:rPr>
          <w:sz w:val="28"/>
          <w:szCs w:val="28"/>
        </w:rPr>
      </w:pPr>
      <w:r w:rsidRPr="00901736">
        <w:rPr>
          <w:sz w:val="28"/>
          <w:szCs w:val="28"/>
        </w:rPr>
        <w:t>Create a password information management program using Java.</w:t>
      </w:r>
    </w:p>
    <w:p w14:paraId="596AAAC8" w14:textId="77777777" w:rsidR="00B35652" w:rsidRPr="00901736" w:rsidRDefault="00B35652" w:rsidP="00B35652">
      <w:pPr>
        <w:rPr>
          <w:sz w:val="28"/>
          <w:szCs w:val="28"/>
        </w:rPr>
      </w:pPr>
    </w:p>
    <w:p w14:paraId="6C269265" w14:textId="77777777" w:rsidR="00B35652" w:rsidRPr="00901736" w:rsidRDefault="00B35652" w:rsidP="00B35652">
      <w:pPr>
        <w:rPr>
          <w:sz w:val="28"/>
          <w:szCs w:val="28"/>
        </w:rPr>
      </w:pPr>
      <w:r w:rsidRPr="00901736">
        <w:rPr>
          <w:sz w:val="28"/>
          <w:szCs w:val="28"/>
        </w:rPr>
        <w:t>Get user information like name, email ID, website name, and password as inputs.</w:t>
      </w:r>
    </w:p>
    <w:p w14:paraId="1ECB216F" w14:textId="77777777" w:rsidR="00B35652" w:rsidRPr="00901736" w:rsidRDefault="00B35652" w:rsidP="00B35652">
      <w:pPr>
        <w:rPr>
          <w:sz w:val="28"/>
          <w:szCs w:val="28"/>
        </w:rPr>
      </w:pPr>
    </w:p>
    <w:p w14:paraId="71CE52CC" w14:textId="77777777" w:rsidR="00B35652" w:rsidRPr="00901736" w:rsidRDefault="00B35652" w:rsidP="00B35652">
      <w:pPr>
        <w:rPr>
          <w:sz w:val="28"/>
          <w:szCs w:val="28"/>
        </w:rPr>
      </w:pPr>
      <w:r w:rsidRPr="00901736">
        <w:rPr>
          <w:sz w:val="28"/>
          <w:szCs w:val="28"/>
        </w:rPr>
        <w:t>Analyze the type of password and provide the information related to the password.</w:t>
      </w:r>
    </w:p>
    <w:p w14:paraId="134B5426" w14:textId="77777777" w:rsidR="00B35652" w:rsidRPr="00901736" w:rsidRDefault="00B35652" w:rsidP="00B35652">
      <w:pPr>
        <w:rPr>
          <w:sz w:val="28"/>
          <w:szCs w:val="28"/>
        </w:rPr>
      </w:pPr>
    </w:p>
    <w:p w14:paraId="4BE7E8FB" w14:textId="77777777" w:rsidR="00B35652" w:rsidRPr="00901736" w:rsidRDefault="00B35652" w:rsidP="00B35652">
      <w:pPr>
        <w:rPr>
          <w:sz w:val="28"/>
          <w:szCs w:val="28"/>
        </w:rPr>
      </w:pPr>
      <w:r w:rsidRPr="00901736">
        <w:rPr>
          <w:sz w:val="28"/>
          <w:szCs w:val="28"/>
        </w:rPr>
        <w:t>Analyze the strength of password as strong, medium, and weak based on the rules created.</w:t>
      </w:r>
    </w:p>
    <w:p w14:paraId="1AE1C159" w14:textId="77777777" w:rsidR="00B35652" w:rsidRPr="00901736" w:rsidRDefault="00B35652" w:rsidP="00B35652">
      <w:pPr>
        <w:rPr>
          <w:sz w:val="28"/>
          <w:szCs w:val="28"/>
        </w:rPr>
      </w:pPr>
    </w:p>
    <w:p w14:paraId="61C336D7" w14:textId="77777777" w:rsidR="00B35652" w:rsidRPr="00901736" w:rsidRDefault="00B35652" w:rsidP="00B35652">
      <w:pPr>
        <w:rPr>
          <w:sz w:val="28"/>
          <w:szCs w:val="28"/>
        </w:rPr>
      </w:pPr>
      <w:r w:rsidRPr="00901736">
        <w:rPr>
          <w:sz w:val="28"/>
          <w:szCs w:val="28"/>
        </w:rPr>
        <w:t>Validate the minimum length requirement for the password.</w:t>
      </w:r>
    </w:p>
    <w:p w14:paraId="191BC933" w14:textId="77777777" w:rsidR="00B35652" w:rsidRPr="00901736" w:rsidRDefault="00B35652" w:rsidP="00B35652">
      <w:pPr>
        <w:rPr>
          <w:sz w:val="28"/>
          <w:szCs w:val="28"/>
        </w:rPr>
      </w:pPr>
    </w:p>
    <w:p w14:paraId="5A025D00" w14:textId="77777777" w:rsidR="00B35652" w:rsidRPr="00901736" w:rsidRDefault="00B35652" w:rsidP="00B35652">
      <w:pPr>
        <w:rPr>
          <w:sz w:val="28"/>
          <w:szCs w:val="28"/>
        </w:rPr>
      </w:pPr>
      <w:r w:rsidRPr="00901736">
        <w:rPr>
          <w:sz w:val="28"/>
          <w:szCs w:val="28"/>
        </w:rPr>
        <w:t>Store website name and password in a local text file.</w:t>
      </w:r>
    </w:p>
    <w:p w14:paraId="27B6C109" w14:textId="77777777" w:rsidR="00B35652" w:rsidRPr="00901736" w:rsidRDefault="00B35652" w:rsidP="00B35652">
      <w:pPr>
        <w:rPr>
          <w:sz w:val="28"/>
          <w:szCs w:val="28"/>
        </w:rPr>
      </w:pPr>
    </w:p>
    <w:p w14:paraId="29184FA9" w14:textId="77777777" w:rsidR="00B35652" w:rsidRPr="00901736" w:rsidRDefault="00B35652" w:rsidP="00B35652">
      <w:pPr>
        <w:rPr>
          <w:sz w:val="28"/>
          <w:szCs w:val="28"/>
        </w:rPr>
      </w:pPr>
      <w:r w:rsidRPr="00901736">
        <w:rPr>
          <w:sz w:val="28"/>
          <w:szCs w:val="28"/>
        </w:rPr>
        <w:t>Learn OOP in Java, exception handling, Scanner input, and file handling.</w:t>
      </w:r>
    </w:p>
    <w:p w14:paraId="24B4D49F" w14:textId="77777777" w:rsidR="00B35652" w:rsidRPr="00901736" w:rsidRDefault="00B35652" w:rsidP="00B35652">
      <w:pPr>
        <w:rPr>
          <w:sz w:val="28"/>
          <w:szCs w:val="28"/>
        </w:rPr>
      </w:pPr>
    </w:p>
    <w:p w14:paraId="4EA950A9" w14:textId="484DA384" w:rsidR="00EB7C2B" w:rsidRPr="00901736" w:rsidRDefault="00B35652" w:rsidP="00B35652">
      <w:pPr>
        <w:rPr>
          <w:sz w:val="28"/>
          <w:szCs w:val="28"/>
        </w:rPr>
      </w:pPr>
      <w:r w:rsidRPr="00901736">
        <w:rPr>
          <w:sz w:val="28"/>
          <w:szCs w:val="28"/>
        </w:rPr>
        <w:t>Create modular source code and manage the code using Git/GitHub.</w:t>
      </w:r>
    </w:p>
    <w:p w14:paraId="7F23ED57" w14:textId="77777777" w:rsidR="00B35652" w:rsidRPr="00901736" w:rsidRDefault="00B35652" w:rsidP="00B35652">
      <w:pPr>
        <w:rPr>
          <w:sz w:val="28"/>
          <w:szCs w:val="28"/>
        </w:rPr>
      </w:pPr>
    </w:p>
    <w:p w14:paraId="7C591A0D" w14:textId="77777777" w:rsidR="00B35652" w:rsidRPr="00901736" w:rsidRDefault="00B35652" w:rsidP="00B35652">
      <w:pPr>
        <w:rPr>
          <w:sz w:val="28"/>
          <w:szCs w:val="28"/>
        </w:rPr>
      </w:pPr>
    </w:p>
    <w:p w14:paraId="5EFC0151" w14:textId="77777777" w:rsidR="00B35652" w:rsidRPr="00901736" w:rsidRDefault="00B35652" w:rsidP="00B35652">
      <w:pPr>
        <w:rPr>
          <w:sz w:val="32"/>
          <w:szCs w:val="32"/>
        </w:rPr>
      </w:pPr>
      <w:r w:rsidRPr="00901736">
        <w:rPr>
          <w:sz w:val="32"/>
          <w:szCs w:val="32"/>
        </w:rPr>
        <w:t>4. Functional Requirements</w:t>
      </w:r>
    </w:p>
    <w:p w14:paraId="04CB698E" w14:textId="77777777" w:rsidR="00B35652" w:rsidRPr="00901736" w:rsidRDefault="00B35652" w:rsidP="00B35652">
      <w:pPr>
        <w:rPr>
          <w:sz w:val="28"/>
          <w:szCs w:val="28"/>
        </w:rPr>
      </w:pPr>
    </w:p>
    <w:p w14:paraId="757B6365" w14:textId="0A9D19FF" w:rsidR="00B35652" w:rsidRPr="00901736" w:rsidRDefault="00B35652" w:rsidP="00B35652">
      <w:pPr>
        <w:rPr>
          <w:sz w:val="28"/>
          <w:szCs w:val="28"/>
        </w:rPr>
      </w:pPr>
      <w:r w:rsidRPr="00901736">
        <w:rPr>
          <w:sz w:val="28"/>
          <w:szCs w:val="28"/>
        </w:rPr>
        <w:t>The project guidelines require at least three major functional modules, clear input/output, and a logical workflow. The project implements the following modules:</w:t>
      </w:r>
    </w:p>
    <w:p w14:paraId="0387084C" w14:textId="24A48288" w:rsidR="00B35652" w:rsidRPr="00901736" w:rsidRDefault="00B35652" w:rsidP="00B35652">
      <w:pPr>
        <w:rPr>
          <w:sz w:val="28"/>
          <w:szCs w:val="28"/>
        </w:rPr>
      </w:pPr>
      <w:r w:rsidRPr="00901736">
        <w:rPr>
          <w:sz w:val="28"/>
          <w:szCs w:val="28"/>
        </w:rPr>
        <w:lastRenderedPageBreak/>
        <w:drawing>
          <wp:inline distT="0" distB="0" distL="0" distR="0" wp14:anchorId="563073AC" wp14:editId="50D2363B">
            <wp:extent cx="5667416" cy="1943114"/>
            <wp:effectExtent l="0" t="0" r="9525" b="0"/>
            <wp:docPr id="237990722" name="Picture 1" descr="The diagram outlines the requirements and features of a simple console application, emphasizing its focus on performance, usability, reliability, maintainability, error handling, and resource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0722" name="Picture 1" descr="The diagram outlines the requirements and features of a simple console application, emphasizing its focus on performance, usability, reliability, maintainability, error handling, and resource efficiency.&#10;&#10;AI-generated content may be incorrect."/>
                    <pic:cNvPicPr/>
                  </pic:nvPicPr>
                  <pic:blipFill>
                    <a:blip r:embed="rId11"/>
                    <a:stretch>
                      <a:fillRect/>
                    </a:stretch>
                  </pic:blipFill>
                  <pic:spPr>
                    <a:xfrm>
                      <a:off x="0" y="0"/>
                      <a:ext cx="5667416" cy="1943114"/>
                    </a:xfrm>
                    <a:prstGeom prst="rect">
                      <a:avLst/>
                    </a:prstGeom>
                  </pic:spPr>
                </pic:pic>
              </a:graphicData>
            </a:graphic>
          </wp:inline>
        </w:drawing>
      </w:r>
    </w:p>
    <w:p w14:paraId="33E035F3" w14:textId="77777777" w:rsidR="00B35652" w:rsidRPr="00901736" w:rsidRDefault="00B35652" w:rsidP="00B35652">
      <w:pPr>
        <w:rPr>
          <w:sz w:val="28"/>
          <w:szCs w:val="28"/>
        </w:rPr>
      </w:pPr>
    </w:p>
    <w:p w14:paraId="17177A25" w14:textId="77777777" w:rsidR="00B35652" w:rsidRPr="00901736" w:rsidRDefault="00B35652" w:rsidP="00B35652">
      <w:pPr>
        <w:rPr>
          <w:sz w:val="28"/>
          <w:szCs w:val="28"/>
        </w:rPr>
      </w:pPr>
    </w:p>
    <w:p w14:paraId="24CFBEAA" w14:textId="29FB71D5" w:rsidR="00B35652" w:rsidRPr="00901736" w:rsidRDefault="00B35652" w:rsidP="00B35652">
      <w:pPr>
        <w:rPr>
          <w:b/>
          <w:bCs/>
          <w:sz w:val="28"/>
          <w:szCs w:val="28"/>
        </w:rPr>
      </w:pPr>
      <w:r w:rsidRPr="00901736">
        <w:rPr>
          <w:b/>
          <w:bCs/>
          <w:sz w:val="28"/>
          <w:szCs w:val="28"/>
        </w:rPr>
        <w:t>5. Non-Functional Requirements</w:t>
      </w:r>
    </w:p>
    <w:p w14:paraId="036D4E30" w14:textId="77777777" w:rsidR="00B35652" w:rsidRPr="00901736" w:rsidRDefault="00B35652" w:rsidP="00B35652">
      <w:pPr>
        <w:rPr>
          <w:sz w:val="28"/>
          <w:szCs w:val="28"/>
        </w:rPr>
      </w:pPr>
    </w:p>
    <w:p w14:paraId="1177D174" w14:textId="76A03C84" w:rsidR="00BE5308" w:rsidRPr="00901736" w:rsidRDefault="00BE5308" w:rsidP="00B35652">
      <w:pPr>
        <w:rPr>
          <w:sz w:val="28"/>
          <w:szCs w:val="28"/>
        </w:rPr>
      </w:pPr>
      <w:r w:rsidRPr="00901736">
        <w:rPr>
          <w:sz w:val="28"/>
          <w:szCs w:val="28"/>
        </w:rPr>
        <w:drawing>
          <wp:inline distT="0" distB="0" distL="0" distR="0" wp14:anchorId="7C3E8EFB" wp14:editId="2F3B9DA4">
            <wp:extent cx="5600741" cy="1866914"/>
            <wp:effectExtent l="0" t="0" r="0" b="0"/>
            <wp:docPr id="1812678004" name="Picture 1" descr="The diagram outlines a project's key attributes, detailing its focus on a small, efficient, and user-friendly console application with emphasis on reliability, maintainability, error handling, and resource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8004" name="Picture 1" descr="The diagram outlines a project's key attributes, detailing its focus on a small, efficient, and user-friendly console application with emphasis on reliability, maintainability, error handling, and resource efficiency.&#10;&#10;AI-generated content may be incorrect."/>
                    <pic:cNvPicPr/>
                  </pic:nvPicPr>
                  <pic:blipFill>
                    <a:blip r:embed="rId12"/>
                    <a:stretch>
                      <a:fillRect/>
                    </a:stretch>
                  </pic:blipFill>
                  <pic:spPr>
                    <a:xfrm>
                      <a:off x="0" y="0"/>
                      <a:ext cx="5600741" cy="1866914"/>
                    </a:xfrm>
                    <a:prstGeom prst="rect">
                      <a:avLst/>
                    </a:prstGeom>
                  </pic:spPr>
                </pic:pic>
              </a:graphicData>
            </a:graphic>
          </wp:inline>
        </w:drawing>
      </w:r>
    </w:p>
    <w:p w14:paraId="418C5931" w14:textId="77777777" w:rsidR="00BE5308" w:rsidRPr="00901736" w:rsidRDefault="00BE5308" w:rsidP="00B35652">
      <w:pPr>
        <w:rPr>
          <w:sz w:val="28"/>
          <w:szCs w:val="28"/>
        </w:rPr>
      </w:pPr>
    </w:p>
    <w:p w14:paraId="68641D19" w14:textId="77777777" w:rsidR="00BE5308" w:rsidRPr="00901736" w:rsidRDefault="00BE5308" w:rsidP="00BE5308">
      <w:pPr>
        <w:rPr>
          <w:b/>
          <w:bCs/>
          <w:sz w:val="28"/>
          <w:szCs w:val="28"/>
        </w:rPr>
      </w:pPr>
      <w:r w:rsidRPr="00901736">
        <w:rPr>
          <w:b/>
          <w:bCs/>
          <w:sz w:val="28"/>
          <w:szCs w:val="28"/>
        </w:rPr>
        <w:t>6. System Architecture</w:t>
      </w:r>
    </w:p>
    <w:p w14:paraId="63BD3AF2" w14:textId="77777777" w:rsidR="00BE5308" w:rsidRPr="00901736" w:rsidRDefault="00BE5308" w:rsidP="00BE5308">
      <w:pPr>
        <w:rPr>
          <w:sz w:val="28"/>
          <w:szCs w:val="28"/>
        </w:rPr>
      </w:pPr>
    </w:p>
    <w:p w14:paraId="69ED92AD" w14:textId="6D8B4135" w:rsidR="00BE5308" w:rsidRPr="00901736" w:rsidRDefault="00BE5308" w:rsidP="00BE5308">
      <w:pPr>
        <w:rPr>
          <w:sz w:val="28"/>
          <w:szCs w:val="28"/>
        </w:rPr>
      </w:pPr>
      <w:r w:rsidRPr="00901736">
        <w:rPr>
          <w:sz w:val="28"/>
          <w:szCs w:val="28"/>
        </w:rPr>
        <w:t>The program utilizes a simple console architecture comprising modular components. The MainStart.java file serves as the entry point of the application and controls its operation. The UserInfo.java component processes user information. Classes that process passwords take care of website and password-related information.</w:t>
      </w:r>
    </w:p>
    <w:p w14:paraId="5E73E902" w14:textId="77777777" w:rsidR="00BE5308" w:rsidRPr="00901736" w:rsidRDefault="00BE5308" w:rsidP="00BE5308">
      <w:pPr>
        <w:rPr>
          <w:sz w:val="28"/>
          <w:szCs w:val="28"/>
        </w:rPr>
      </w:pPr>
    </w:p>
    <w:p w14:paraId="76776121" w14:textId="39DF0CA5" w:rsidR="00BE5308" w:rsidRPr="00901736" w:rsidRDefault="00BE5308" w:rsidP="00BE5308">
      <w:pPr>
        <w:rPr>
          <w:sz w:val="28"/>
          <w:szCs w:val="28"/>
        </w:rPr>
      </w:pPr>
      <w:r w:rsidRPr="00901736">
        <w:rPr>
          <w:sz w:val="28"/>
          <w:szCs w:val="28"/>
        </w:rPr>
        <w:drawing>
          <wp:inline distT="0" distB="0" distL="0" distR="0" wp14:anchorId="3CF4EC09" wp14:editId="7C892A00">
            <wp:extent cx="4972086" cy="1924064"/>
            <wp:effectExtent l="0" t="0" r="0" b="0"/>
            <wp:docPr id="1389190384" name="Picture 1" descr="The diagram illustrates a flowchart with various Java classes and files related to user input, starting with UserInfo.java, and includes classes for user input handling, file saving, and password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90384" name="Picture 1" descr="The diagram illustrates a flowchart with various Java classes and files related to user input, starting with UserInfo.java, and includes classes for user input handling, file saving, and password management.&#10;&#10;AI-generated content may be incorrect."/>
                    <pic:cNvPicPr/>
                  </pic:nvPicPr>
                  <pic:blipFill>
                    <a:blip r:embed="rId13"/>
                    <a:stretch>
                      <a:fillRect/>
                    </a:stretch>
                  </pic:blipFill>
                  <pic:spPr>
                    <a:xfrm>
                      <a:off x="0" y="0"/>
                      <a:ext cx="4972086" cy="1924064"/>
                    </a:xfrm>
                    <a:prstGeom prst="rect">
                      <a:avLst/>
                    </a:prstGeom>
                  </pic:spPr>
                </pic:pic>
              </a:graphicData>
            </a:graphic>
          </wp:inline>
        </w:drawing>
      </w:r>
    </w:p>
    <w:p w14:paraId="7AB7AAC2" w14:textId="77777777" w:rsidR="00BE5308" w:rsidRPr="00901736" w:rsidRDefault="00BE5308" w:rsidP="00BE5308">
      <w:pPr>
        <w:rPr>
          <w:b/>
          <w:bCs/>
          <w:sz w:val="32"/>
          <w:szCs w:val="32"/>
          <w:u w:val="single"/>
        </w:rPr>
      </w:pPr>
      <w:r w:rsidRPr="00901736">
        <w:rPr>
          <w:b/>
          <w:bCs/>
          <w:sz w:val="32"/>
          <w:szCs w:val="32"/>
          <w:u w:val="single"/>
        </w:rPr>
        <w:t>7. Design Diagrams</w:t>
      </w:r>
    </w:p>
    <w:p w14:paraId="731EBB80" w14:textId="77777777" w:rsidR="00BE5308" w:rsidRPr="00901736" w:rsidRDefault="00BE5308" w:rsidP="00BE5308">
      <w:pPr>
        <w:rPr>
          <w:sz w:val="28"/>
          <w:szCs w:val="28"/>
        </w:rPr>
      </w:pPr>
    </w:p>
    <w:p w14:paraId="7D0C1468" w14:textId="77777777" w:rsidR="00BE5308" w:rsidRPr="00901736" w:rsidRDefault="00BE5308" w:rsidP="00BE5308">
      <w:pPr>
        <w:rPr>
          <w:b/>
          <w:bCs/>
          <w:sz w:val="28"/>
          <w:szCs w:val="28"/>
        </w:rPr>
      </w:pPr>
      <w:r w:rsidRPr="00901736">
        <w:rPr>
          <w:b/>
          <w:bCs/>
          <w:sz w:val="28"/>
          <w:szCs w:val="28"/>
        </w:rPr>
        <w:t>7.1 Use Case Diagram</w:t>
      </w:r>
    </w:p>
    <w:p w14:paraId="5377E42C" w14:textId="77777777" w:rsidR="00BE5308" w:rsidRPr="00901736" w:rsidRDefault="00BE5308" w:rsidP="00BE5308">
      <w:pPr>
        <w:rPr>
          <w:sz w:val="28"/>
          <w:szCs w:val="28"/>
        </w:rPr>
      </w:pPr>
    </w:p>
    <w:p w14:paraId="397958B5" w14:textId="77777777" w:rsidR="00BE5308" w:rsidRPr="00901736" w:rsidRDefault="00BE5308" w:rsidP="00BE5308">
      <w:pPr>
        <w:rPr>
          <w:sz w:val="28"/>
          <w:szCs w:val="28"/>
        </w:rPr>
      </w:pPr>
      <w:r w:rsidRPr="00901736">
        <w:rPr>
          <w:sz w:val="28"/>
          <w:szCs w:val="28"/>
        </w:rPr>
        <w:t>The user enters personal and password information, views the results, and uses the application to check and save password information.</w:t>
      </w:r>
    </w:p>
    <w:p w14:paraId="05C89F05" w14:textId="77777777" w:rsidR="00BE5308" w:rsidRPr="00901736" w:rsidRDefault="00BE5308" w:rsidP="00BE5308">
      <w:pPr>
        <w:rPr>
          <w:sz w:val="28"/>
          <w:szCs w:val="28"/>
        </w:rPr>
      </w:pPr>
    </w:p>
    <w:p w14:paraId="435662FD" w14:textId="608DBCA9" w:rsidR="00BE5308" w:rsidRPr="00901736" w:rsidRDefault="00BE5308" w:rsidP="00BE5308">
      <w:pPr>
        <w:rPr>
          <w:sz w:val="28"/>
          <w:szCs w:val="28"/>
        </w:rPr>
      </w:pPr>
      <w:r w:rsidRPr="00901736">
        <w:rPr>
          <w:sz w:val="28"/>
          <w:szCs w:val="28"/>
        </w:rPr>
        <w:drawing>
          <wp:inline distT="0" distB="0" distL="0" distR="0" wp14:anchorId="388B81ED" wp14:editId="4E5B037C">
            <wp:extent cx="4181506" cy="2085990"/>
            <wp:effectExtent l="0" t="0" r="9525" b="9525"/>
            <wp:docPr id="758697017" name="Picture 1" descr="The image illustrates a flowchart depicting the steps for user account creation, including entering details, saving data, checking password strength, and view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7017" name="Picture 1" descr="The image illustrates a flowchart depicting the steps for user account creation, including entering details, saving data, checking password strength, and viewing results.&#10;&#10;AI-generated content may be incorrect."/>
                    <pic:cNvPicPr/>
                  </pic:nvPicPr>
                  <pic:blipFill>
                    <a:blip r:embed="rId14"/>
                    <a:stretch>
                      <a:fillRect/>
                    </a:stretch>
                  </pic:blipFill>
                  <pic:spPr>
                    <a:xfrm>
                      <a:off x="0" y="0"/>
                      <a:ext cx="4181506" cy="2085990"/>
                    </a:xfrm>
                    <a:prstGeom prst="rect">
                      <a:avLst/>
                    </a:prstGeom>
                  </pic:spPr>
                </pic:pic>
              </a:graphicData>
            </a:graphic>
          </wp:inline>
        </w:drawing>
      </w:r>
    </w:p>
    <w:p w14:paraId="22A5D14C" w14:textId="77777777" w:rsidR="00BE5308" w:rsidRPr="00901736" w:rsidRDefault="00BE5308" w:rsidP="00BE5308">
      <w:pPr>
        <w:rPr>
          <w:sz w:val="28"/>
          <w:szCs w:val="28"/>
        </w:rPr>
      </w:pPr>
    </w:p>
    <w:p w14:paraId="1585B106" w14:textId="77777777" w:rsidR="00BE5308" w:rsidRPr="00901736" w:rsidRDefault="00BE5308" w:rsidP="00BE5308">
      <w:pPr>
        <w:rPr>
          <w:sz w:val="28"/>
          <w:szCs w:val="28"/>
        </w:rPr>
      </w:pPr>
    </w:p>
    <w:p w14:paraId="2000C3B6" w14:textId="77777777" w:rsidR="00BE5308" w:rsidRPr="00901736" w:rsidRDefault="00BE5308" w:rsidP="00BE5308">
      <w:pPr>
        <w:rPr>
          <w:sz w:val="28"/>
          <w:szCs w:val="28"/>
        </w:rPr>
      </w:pPr>
    </w:p>
    <w:p w14:paraId="14D04D29" w14:textId="77777777" w:rsidR="00BE5308" w:rsidRPr="00901736" w:rsidRDefault="00BE5308" w:rsidP="00BE5308">
      <w:pPr>
        <w:rPr>
          <w:sz w:val="28"/>
          <w:szCs w:val="28"/>
        </w:rPr>
      </w:pPr>
    </w:p>
    <w:p w14:paraId="12F07728" w14:textId="77777777" w:rsidR="00BE5308" w:rsidRPr="00901736" w:rsidRDefault="00BE5308" w:rsidP="00BE5308">
      <w:pPr>
        <w:rPr>
          <w:sz w:val="28"/>
          <w:szCs w:val="28"/>
        </w:rPr>
      </w:pPr>
      <w:r w:rsidRPr="00901736">
        <w:rPr>
          <w:sz w:val="28"/>
          <w:szCs w:val="28"/>
        </w:rPr>
        <w:t>7.2 Workflow Diagram</w:t>
      </w:r>
    </w:p>
    <w:p w14:paraId="2E1807E8" w14:textId="77777777" w:rsidR="00BE5308" w:rsidRPr="00901736" w:rsidRDefault="00BE5308" w:rsidP="00BE5308">
      <w:pPr>
        <w:rPr>
          <w:sz w:val="28"/>
          <w:szCs w:val="28"/>
        </w:rPr>
      </w:pPr>
    </w:p>
    <w:p w14:paraId="6AF428F8" w14:textId="77777777" w:rsidR="00BE5308" w:rsidRPr="00901736" w:rsidRDefault="00BE5308" w:rsidP="00BE5308">
      <w:pPr>
        <w:rPr>
          <w:sz w:val="28"/>
          <w:szCs w:val="28"/>
        </w:rPr>
      </w:pPr>
      <w:r w:rsidRPr="00901736">
        <w:rPr>
          <w:sz w:val="28"/>
          <w:szCs w:val="28"/>
        </w:rPr>
        <w:t>The workflow begins with user input, proceeds through password processing and validation, and ends with result display and file storage.</w:t>
      </w:r>
    </w:p>
    <w:p w14:paraId="5379B7E0" w14:textId="5DE7CE8C" w:rsidR="00BE5308" w:rsidRPr="00901736" w:rsidRDefault="00BE5308" w:rsidP="00BE5308">
      <w:pPr>
        <w:rPr>
          <w:sz w:val="28"/>
          <w:szCs w:val="28"/>
        </w:rPr>
      </w:pPr>
      <w:r w:rsidRPr="00901736">
        <w:rPr>
          <w:sz w:val="28"/>
          <w:szCs w:val="28"/>
        </w:rPr>
        <w:drawing>
          <wp:inline distT="0" distB="0" distL="0" distR="0" wp14:anchorId="20EBBC15" wp14:editId="3B554790">
            <wp:extent cx="4905411" cy="1419235"/>
            <wp:effectExtent l="0" t="0" r="9525" b="9525"/>
            <wp:docPr id="288732081" name="Picture 1" descr="A flowchart illustrating the steps for user authentication: enter details, check password strength, display result, verify length, and save to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2081" name="Picture 1" descr="A flowchart illustrating the steps for user authentication: enter details, check password strength, display result, verify length, and save to file.&#10;&#10;AI-generated content may be incorrect."/>
                    <pic:cNvPicPr/>
                  </pic:nvPicPr>
                  <pic:blipFill>
                    <a:blip r:embed="rId15"/>
                    <a:stretch>
                      <a:fillRect/>
                    </a:stretch>
                  </pic:blipFill>
                  <pic:spPr>
                    <a:xfrm>
                      <a:off x="0" y="0"/>
                      <a:ext cx="4905411" cy="1419235"/>
                    </a:xfrm>
                    <a:prstGeom prst="rect">
                      <a:avLst/>
                    </a:prstGeom>
                  </pic:spPr>
                </pic:pic>
              </a:graphicData>
            </a:graphic>
          </wp:inline>
        </w:drawing>
      </w:r>
    </w:p>
    <w:p w14:paraId="2AD51824" w14:textId="77777777" w:rsidR="00BE5308" w:rsidRPr="00901736" w:rsidRDefault="00BE5308" w:rsidP="00BE5308">
      <w:pPr>
        <w:rPr>
          <w:sz w:val="28"/>
          <w:szCs w:val="28"/>
        </w:rPr>
      </w:pPr>
    </w:p>
    <w:p w14:paraId="251F58CE" w14:textId="77777777" w:rsidR="00BE5308" w:rsidRPr="00901736" w:rsidRDefault="00BE5308" w:rsidP="00BE5308">
      <w:pPr>
        <w:rPr>
          <w:b/>
          <w:bCs/>
          <w:sz w:val="28"/>
          <w:szCs w:val="28"/>
        </w:rPr>
      </w:pPr>
      <w:r w:rsidRPr="00901736">
        <w:rPr>
          <w:b/>
          <w:bCs/>
          <w:sz w:val="28"/>
          <w:szCs w:val="28"/>
        </w:rPr>
        <w:t>7.3 Sequence Diagram</w:t>
      </w:r>
    </w:p>
    <w:p w14:paraId="3E9EA19D" w14:textId="77777777" w:rsidR="00BE5308" w:rsidRPr="00901736" w:rsidRDefault="00BE5308" w:rsidP="00BE5308">
      <w:pPr>
        <w:rPr>
          <w:sz w:val="28"/>
          <w:szCs w:val="28"/>
        </w:rPr>
      </w:pPr>
    </w:p>
    <w:p w14:paraId="66AAE883" w14:textId="77777777" w:rsidR="00BE5308" w:rsidRPr="00901736" w:rsidRDefault="00BE5308" w:rsidP="00BE5308">
      <w:pPr>
        <w:rPr>
          <w:sz w:val="28"/>
          <w:szCs w:val="28"/>
        </w:rPr>
      </w:pPr>
      <w:r w:rsidRPr="00901736">
        <w:rPr>
          <w:sz w:val="28"/>
          <w:szCs w:val="28"/>
        </w:rPr>
        <w:t xml:space="preserve">During execution, the user provides input to </w:t>
      </w:r>
      <w:proofErr w:type="spellStart"/>
      <w:r w:rsidRPr="00901736">
        <w:rPr>
          <w:sz w:val="28"/>
          <w:szCs w:val="28"/>
        </w:rPr>
        <w:t>MainStart</w:t>
      </w:r>
      <w:proofErr w:type="spellEnd"/>
      <w:r w:rsidRPr="00901736">
        <w:rPr>
          <w:sz w:val="28"/>
          <w:szCs w:val="28"/>
        </w:rPr>
        <w:t>, which coordinates password processing, strength checking, result display, and file saving.</w:t>
      </w:r>
    </w:p>
    <w:p w14:paraId="45A6D9AF" w14:textId="77777777" w:rsidR="00BE5308" w:rsidRPr="00901736" w:rsidRDefault="00BE5308" w:rsidP="00BE5308">
      <w:pPr>
        <w:rPr>
          <w:sz w:val="28"/>
          <w:szCs w:val="28"/>
        </w:rPr>
      </w:pPr>
    </w:p>
    <w:p w14:paraId="2CF9DE39" w14:textId="20373B90" w:rsidR="00BE5308" w:rsidRPr="00901736" w:rsidRDefault="00BE5308" w:rsidP="00BE5308">
      <w:pPr>
        <w:rPr>
          <w:sz w:val="28"/>
          <w:szCs w:val="28"/>
        </w:rPr>
      </w:pPr>
      <w:r w:rsidRPr="00901736">
        <w:rPr>
          <w:sz w:val="28"/>
          <w:szCs w:val="28"/>
        </w:rPr>
        <w:drawing>
          <wp:inline distT="0" distB="0" distL="0" distR="0" wp14:anchorId="01F4B8E4" wp14:editId="6C54C86A">
            <wp:extent cx="4248181" cy="2352692"/>
            <wp:effectExtent l="0" t="0" r="0" b="9525"/>
            <wp:docPr id="1249241686" name="Picture 1" descr="The diagram illustrates a user interface process where a user starts an application, manages strength settings, inputs details, checks results, and saves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41686" name="Picture 1" descr="The diagram illustrates a user interface process where a user starts an application, manages strength settings, inputs details, checks results, and saves them.&#10;&#10;AI-generated content may be incorrect."/>
                    <pic:cNvPicPr/>
                  </pic:nvPicPr>
                  <pic:blipFill>
                    <a:blip r:embed="rId16"/>
                    <a:stretch>
                      <a:fillRect/>
                    </a:stretch>
                  </pic:blipFill>
                  <pic:spPr>
                    <a:xfrm>
                      <a:off x="0" y="0"/>
                      <a:ext cx="4248181" cy="2352692"/>
                    </a:xfrm>
                    <a:prstGeom prst="rect">
                      <a:avLst/>
                    </a:prstGeom>
                  </pic:spPr>
                </pic:pic>
              </a:graphicData>
            </a:graphic>
          </wp:inline>
        </w:drawing>
      </w:r>
    </w:p>
    <w:p w14:paraId="08CF0DC6" w14:textId="77777777" w:rsidR="00BE5308" w:rsidRPr="00901736" w:rsidRDefault="00BE5308" w:rsidP="00BE5308">
      <w:pPr>
        <w:rPr>
          <w:sz w:val="28"/>
          <w:szCs w:val="28"/>
        </w:rPr>
      </w:pPr>
    </w:p>
    <w:p w14:paraId="3B74FA18" w14:textId="1D85424F" w:rsidR="00BE5308" w:rsidRPr="00901736" w:rsidRDefault="00BE5308" w:rsidP="00BE5308">
      <w:pPr>
        <w:rPr>
          <w:sz w:val="28"/>
          <w:szCs w:val="28"/>
        </w:rPr>
      </w:pPr>
    </w:p>
    <w:p w14:paraId="11AB490E" w14:textId="77777777" w:rsidR="00BE5308" w:rsidRPr="00901736" w:rsidRDefault="00BE5308" w:rsidP="00BE5308">
      <w:pPr>
        <w:rPr>
          <w:sz w:val="28"/>
          <w:szCs w:val="28"/>
        </w:rPr>
      </w:pPr>
      <w:r w:rsidRPr="00901736">
        <w:rPr>
          <w:sz w:val="28"/>
          <w:szCs w:val="28"/>
        </w:rPr>
        <w:t>7.4 Class / Component Diagram</w:t>
      </w:r>
    </w:p>
    <w:p w14:paraId="731E6BDC" w14:textId="77777777" w:rsidR="00BE5308" w:rsidRPr="00901736" w:rsidRDefault="00BE5308" w:rsidP="00BE5308">
      <w:pPr>
        <w:rPr>
          <w:sz w:val="28"/>
          <w:szCs w:val="28"/>
        </w:rPr>
      </w:pPr>
    </w:p>
    <w:p w14:paraId="711CC597" w14:textId="77777777" w:rsidR="00BE5308" w:rsidRPr="00901736" w:rsidRDefault="00BE5308" w:rsidP="00BE5308">
      <w:pPr>
        <w:rPr>
          <w:sz w:val="28"/>
          <w:szCs w:val="28"/>
        </w:rPr>
      </w:pPr>
      <w:r w:rsidRPr="00901736">
        <w:rPr>
          <w:sz w:val="28"/>
          <w:szCs w:val="28"/>
        </w:rPr>
        <w:t xml:space="preserve">The project is divided into meaningful classes including </w:t>
      </w:r>
      <w:proofErr w:type="spellStart"/>
      <w:r w:rsidRPr="00901736">
        <w:rPr>
          <w:sz w:val="28"/>
          <w:szCs w:val="28"/>
        </w:rPr>
        <w:t>MainStart</w:t>
      </w:r>
      <w:proofErr w:type="spellEnd"/>
      <w:r w:rsidRPr="00901736">
        <w:rPr>
          <w:sz w:val="28"/>
          <w:szCs w:val="28"/>
        </w:rPr>
        <w:t xml:space="preserve">, </w:t>
      </w:r>
      <w:proofErr w:type="spellStart"/>
      <w:r w:rsidRPr="00901736">
        <w:rPr>
          <w:sz w:val="28"/>
          <w:szCs w:val="28"/>
        </w:rPr>
        <w:t>UserInfo</w:t>
      </w:r>
      <w:proofErr w:type="spellEnd"/>
      <w:r w:rsidRPr="00901736">
        <w:rPr>
          <w:sz w:val="28"/>
          <w:szCs w:val="28"/>
        </w:rPr>
        <w:t xml:space="preserve">, Password, </w:t>
      </w:r>
      <w:proofErr w:type="spellStart"/>
      <w:r w:rsidRPr="00901736">
        <w:rPr>
          <w:sz w:val="28"/>
          <w:szCs w:val="28"/>
        </w:rPr>
        <w:t>StrongPwd</w:t>
      </w:r>
      <w:proofErr w:type="spellEnd"/>
      <w:r w:rsidRPr="00901736">
        <w:rPr>
          <w:sz w:val="28"/>
          <w:szCs w:val="28"/>
        </w:rPr>
        <w:t xml:space="preserve">, </w:t>
      </w:r>
      <w:proofErr w:type="spellStart"/>
      <w:r w:rsidRPr="00901736">
        <w:rPr>
          <w:sz w:val="28"/>
          <w:szCs w:val="28"/>
        </w:rPr>
        <w:t>CheckingPwd</w:t>
      </w:r>
      <w:proofErr w:type="spellEnd"/>
      <w:r w:rsidRPr="00901736">
        <w:rPr>
          <w:sz w:val="28"/>
          <w:szCs w:val="28"/>
        </w:rPr>
        <w:t xml:space="preserve">, </w:t>
      </w:r>
      <w:proofErr w:type="spellStart"/>
      <w:r w:rsidRPr="00901736">
        <w:rPr>
          <w:sz w:val="28"/>
          <w:szCs w:val="28"/>
        </w:rPr>
        <w:t>InfosPassword</w:t>
      </w:r>
      <w:proofErr w:type="spellEnd"/>
      <w:r w:rsidRPr="00901736">
        <w:rPr>
          <w:sz w:val="28"/>
          <w:szCs w:val="28"/>
        </w:rPr>
        <w:t xml:space="preserve">, </w:t>
      </w:r>
      <w:proofErr w:type="spellStart"/>
      <w:r w:rsidRPr="00901736">
        <w:rPr>
          <w:sz w:val="28"/>
          <w:szCs w:val="28"/>
        </w:rPr>
        <w:t>StrengthManager</w:t>
      </w:r>
      <w:proofErr w:type="spellEnd"/>
      <w:r w:rsidRPr="00901736">
        <w:rPr>
          <w:sz w:val="28"/>
          <w:szCs w:val="28"/>
        </w:rPr>
        <w:t xml:space="preserve">, and </w:t>
      </w:r>
      <w:proofErr w:type="spellStart"/>
      <w:r w:rsidRPr="00901736">
        <w:rPr>
          <w:sz w:val="28"/>
          <w:szCs w:val="28"/>
        </w:rPr>
        <w:t>FileSaving</w:t>
      </w:r>
      <w:proofErr w:type="spellEnd"/>
      <w:r w:rsidRPr="00901736">
        <w:rPr>
          <w:sz w:val="28"/>
          <w:szCs w:val="28"/>
        </w:rPr>
        <w:t xml:space="preserve">. </w:t>
      </w:r>
      <w:proofErr w:type="spellStart"/>
      <w:r w:rsidRPr="00901736">
        <w:rPr>
          <w:sz w:val="28"/>
          <w:szCs w:val="28"/>
        </w:rPr>
        <w:t>MainStart</w:t>
      </w:r>
      <w:proofErr w:type="spellEnd"/>
      <w:r w:rsidRPr="00901736">
        <w:rPr>
          <w:sz w:val="28"/>
          <w:szCs w:val="28"/>
        </w:rPr>
        <w:t xml:space="preserve"> coordinates these components while each class has a focused responsibility.</w:t>
      </w:r>
    </w:p>
    <w:p w14:paraId="77D516A2" w14:textId="29F5BD48" w:rsidR="00BE5308" w:rsidRPr="00901736" w:rsidRDefault="00BE5308" w:rsidP="00BE5308">
      <w:pPr>
        <w:rPr>
          <w:sz w:val="28"/>
          <w:szCs w:val="28"/>
        </w:rPr>
      </w:pPr>
      <w:r w:rsidRPr="00901736">
        <w:rPr>
          <w:sz w:val="28"/>
          <w:szCs w:val="28"/>
        </w:rPr>
        <w:drawing>
          <wp:inline distT="0" distB="0" distL="0" distR="0" wp14:anchorId="536B2C2D" wp14:editId="5C49A3BC">
            <wp:extent cx="4610134" cy="2200291"/>
            <wp:effectExtent l="0" t="0" r="0" b="9525"/>
            <wp:docPr id="756026742" name="Picture 1" descr="The image depicts a flowchart or diagram illustrating various components such as UserInfo, Password, StrongPwd, StrengthManager, FileSaving, and MainStart, potentially representing a system's user authentication and data manage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6742" name="Picture 1" descr="The image depicts a flowchart or diagram illustrating various components such as UserInfo, Password, StrongPwd, StrengthManager, FileSaving, and MainStart, potentially representing a system's user authentication and data management process.&#10;&#10;AI-generated content may be incorrect."/>
                    <pic:cNvPicPr/>
                  </pic:nvPicPr>
                  <pic:blipFill>
                    <a:blip r:embed="rId17"/>
                    <a:stretch>
                      <a:fillRect/>
                    </a:stretch>
                  </pic:blipFill>
                  <pic:spPr>
                    <a:xfrm>
                      <a:off x="0" y="0"/>
                      <a:ext cx="4610134" cy="2200291"/>
                    </a:xfrm>
                    <a:prstGeom prst="rect">
                      <a:avLst/>
                    </a:prstGeom>
                  </pic:spPr>
                </pic:pic>
              </a:graphicData>
            </a:graphic>
          </wp:inline>
        </w:drawing>
      </w:r>
    </w:p>
    <w:p w14:paraId="1108BBC6" w14:textId="77777777" w:rsidR="00BE5308" w:rsidRPr="00901736" w:rsidRDefault="00BE5308" w:rsidP="00BE5308">
      <w:pPr>
        <w:rPr>
          <w:sz w:val="28"/>
          <w:szCs w:val="28"/>
        </w:rPr>
      </w:pPr>
    </w:p>
    <w:p w14:paraId="1999080F" w14:textId="77777777" w:rsidR="00BE5308" w:rsidRPr="00901736" w:rsidRDefault="00BE5308" w:rsidP="00BE5308">
      <w:pPr>
        <w:rPr>
          <w:sz w:val="28"/>
          <w:szCs w:val="28"/>
        </w:rPr>
      </w:pPr>
    </w:p>
    <w:p w14:paraId="382E5301" w14:textId="77777777" w:rsidR="00BE5308" w:rsidRPr="00901736" w:rsidRDefault="00BE5308" w:rsidP="00BE5308">
      <w:pPr>
        <w:rPr>
          <w:sz w:val="28"/>
          <w:szCs w:val="28"/>
        </w:rPr>
      </w:pPr>
    </w:p>
    <w:p w14:paraId="1A5F7CF6" w14:textId="77777777" w:rsidR="00BE5308" w:rsidRPr="00901736" w:rsidRDefault="00BE5308" w:rsidP="00BE5308">
      <w:pPr>
        <w:rPr>
          <w:sz w:val="28"/>
          <w:szCs w:val="28"/>
        </w:rPr>
      </w:pPr>
    </w:p>
    <w:p w14:paraId="44D22A87" w14:textId="77777777" w:rsidR="00BE5308" w:rsidRPr="00901736" w:rsidRDefault="00BE5308" w:rsidP="00BE5308">
      <w:pPr>
        <w:rPr>
          <w:sz w:val="28"/>
          <w:szCs w:val="28"/>
        </w:rPr>
      </w:pPr>
    </w:p>
    <w:p w14:paraId="16DCA836" w14:textId="77777777" w:rsidR="00BE5308" w:rsidRPr="00901736" w:rsidRDefault="00BE5308" w:rsidP="00BE5308">
      <w:pPr>
        <w:rPr>
          <w:sz w:val="28"/>
          <w:szCs w:val="28"/>
        </w:rPr>
      </w:pPr>
      <w:r w:rsidRPr="00901736">
        <w:rPr>
          <w:sz w:val="28"/>
          <w:szCs w:val="28"/>
        </w:rPr>
        <w:t>7.</w:t>
      </w:r>
      <w:r w:rsidRPr="00901736">
        <w:rPr>
          <w:b/>
          <w:bCs/>
          <w:sz w:val="28"/>
          <w:szCs w:val="28"/>
        </w:rPr>
        <w:t>5 Storage Design</w:t>
      </w:r>
    </w:p>
    <w:p w14:paraId="2A2DE7DA" w14:textId="77777777" w:rsidR="00BE5308" w:rsidRPr="00901736" w:rsidRDefault="00BE5308" w:rsidP="00BE5308">
      <w:pPr>
        <w:rPr>
          <w:sz w:val="28"/>
          <w:szCs w:val="28"/>
        </w:rPr>
      </w:pPr>
      <w:r w:rsidRPr="00901736">
        <w:rPr>
          <w:sz w:val="28"/>
          <w:szCs w:val="28"/>
        </w:rPr>
        <w:t>The application uses a local text file, passwords.txt, rather than a relational database. The logical storage design below shows user/password information flowing into the text-file store.</w:t>
      </w:r>
    </w:p>
    <w:p w14:paraId="3E244D91" w14:textId="77777777" w:rsidR="00BE5308" w:rsidRPr="00901736" w:rsidRDefault="00BE5308" w:rsidP="00BE5308">
      <w:pPr>
        <w:rPr>
          <w:sz w:val="28"/>
          <w:szCs w:val="28"/>
        </w:rPr>
      </w:pPr>
      <w:r w:rsidRPr="00901736">
        <w:rPr>
          <w:sz w:val="28"/>
          <w:szCs w:val="28"/>
        </w:rPr>
        <w:t xml:space="preserve"> </w:t>
      </w:r>
    </w:p>
    <w:p w14:paraId="4762A556" w14:textId="77777777" w:rsidR="00BE5308" w:rsidRPr="00901736" w:rsidRDefault="00BE5308" w:rsidP="00BE5308">
      <w:pPr>
        <w:rPr>
          <w:sz w:val="28"/>
          <w:szCs w:val="28"/>
        </w:rPr>
      </w:pPr>
    </w:p>
    <w:tbl>
      <w:tblPr>
        <w:tblW w:w="0" w:type="auto"/>
        <w:jc w:val="center"/>
        <w:tblLook w:val="04A0" w:firstRow="1" w:lastRow="0" w:firstColumn="1" w:lastColumn="0" w:noHBand="0" w:noVBand="1"/>
      </w:tblPr>
      <w:tblGrid>
        <w:gridCol w:w="4968"/>
        <w:gridCol w:w="4968"/>
      </w:tblGrid>
      <w:tr w:rsidR="00BE5308" w:rsidRPr="00901736" w14:paraId="46595C31" w14:textId="77777777" w:rsidTr="00F2284C">
        <w:trPr>
          <w:jc w:val="center"/>
        </w:trPr>
        <w:tc>
          <w:tcPr>
            <w:tcW w:w="4968" w:type="dxa"/>
            <w:shd w:val="clear" w:color="auto" w:fill="D9EAF7"/>
            <w:vAlign w:val="center"/>
          </w:tcPr>
          <w:p w14:paraId="438FB3D3" w14:textId="77777777" w:rsidR="00BE5308" w:rsidRPr="00901736" w:rsidRDefault="00BE5308" w:rsidP="00F2284C">
            <w:pPr>
              <w:rPr>
                <w:sz w:val="28"/>
                <w:szCs w:val="28"/>
              </w:rPr>
            </w:pPr>
            <w:r w:rsidRPr="00901736">
              <w:rPr>
                <w:b/>
                <w:sz w:val="28"/>
                <w:szCs w:val="28"/>
              </w:rPr>
              <w:t>Decision</w:t>
            </w:r>
          </w:p>
        </w:tc>
        <w:tc>
          <w:tcPr>
            <w:tcW w:w="4968" w:type="dxa"/>
            <w:shd w:val="clear" w:color="auto" w:fill="D9EAF7"/>
            <w:vAlign w:val="center"/>
          </w:tcPr>
          <w:p w14:paraId="7AF28EB3" w14:textId="77777777" w:rsidR="00BE5308" w:rsidRPr="00901736" w:rsidRDefault="00BE5308" w:rsidP="00F2284C">
            <w:pPr>
              <w:rPr>
                <w:sz w:val="28"/>
                <w:szCs w:val="28"/>
              </w:rPr>
            </w:pPr>
            <w:r w:rsidRPr="00901736">
              <w:rPr>
                <w:b/>
                <w:sz w:val="28"/>
                <w:szCs w:val="28"/>
              </w:rPr>
              <w:t>Rationale</w:t>
            </w:r>
          </w:p>
        </w:tc>
      </w:tr>
      <w:tr w:rsidR="00BE5308" w:rsidRPr="00901736" w14:paraId="402B485D" w14:textId="77777777" w:rsidTr="00F2284C">
        <w:trPr>
          <w:jc w:val="center"/>
        </w:trPr>
        <w:tc>
          <w:tcPr>
            <w:tcW w:w="4968" w:type="dxa"/>
            <w:vAlign w:val="center"/>
          </w:tcPr>
          <w:p w14:paraId="6D32A4AE" w14:textId="77777777" w:rsidR="00BE5308" w:rsidRPr="00901736" w:rsidRDefault="00BE5308" w:rsidP="00F2284C">
            <w:pPr>
              <w:rPr>
                <w:sz w:val="28"/>
                <w:szCs w:val="28"/>
              </w:rPr>
            </w:pPr>
            <w:r w:rsidRPr="00901736">
              <w:rPr>
                <w:sz w:val="28"/>
                <w:szCs w:val="28"/>
              </w:rPr>
              <w:t>Console application</w:t>
            </w:r>
          </w:p>
        </w:tc>
        <w:tc>
          <w:tcPr>
            <w:tcW w:w="4968" w:type="dxa"/>
            <w:vAlign w:val="center"/>
          </w:tcPr>
          <w:p w14:paraId="4AE4A218" w14:textId="77777777" w:rsidR="00BE5308" w:rsidRPr="00901736" w:rsidRDefault="00BE5308" w:rsidP="00F2284C">
            <w:pPr>
              <w:rPr>
                <w:sz w:val="28"/>
                <w:szCs w:val="28"/>
              </w:rPr>
            </w:pPr>
            <w:r w:rsidRPr="00901736">
              <w:rPr>
                <w:sz w:val="28"/>
                <w:szCs w:val="28"/>
              </w:rPr>
              <w:t>Keeps the project focused on Java programming and syllabus concepts.</w:t>
            </w:r>
          </w:p>
        </w:tc>
      </w:tr>
      <w:tr w:rsidR="00BE5308" w:rsidRPr="00901736" w14:paraId="0000E70B" w14:textId="77777777" w:rsidTr="00F2284C">
        <w:trPr>
          <w:jc w:val="center"/>
        </w:trPr>
        <w:tc>
          <w:tcPr>
            <w:tcW w:w="4968" w:type="dxa"/>
            <w:vAlign w:val="center"/>
          </w:tcPr>
          <w:p w14:paraId="5783E2DD" w14:textId="77777777" w:rsidR="00BE5308" w:rsidRPr="00901736" w:rsidRDefault="00BE5308" w:rsidP="00F2284C">
            <w:pPr>
              <w:rPr>
                <w:sz w:val="28"/>
                <w:szCs w:val="28"/>
              </w:rPr>
            </w:pPr>
            <w:r w:rsidRPr="00901736">
              <w:rPr>
                <w:sz w:val="28"/>
                <w:szCs w:val="28"/>
              </w:rPr>
              <w:t>Multiple classes</w:t>
            </w:r>
          </w:p>
        </w:tc>
        <w:tc>
          <w:tcPr>
            <w:tcW w:w="4968" w:type="dxa"/>
            <w:vAlign w:val="center"/>
          </w:tcPr>
          <w:p w14:paraId="79A31245" w14:textId="77777777" w:rsidR="00BE5308" w:rsidRPr="00901736" w:rsidRDefault="00BE5308" w:rsidP="00F2284C">
            <w:pPr>
              <w:rPr>
                <w:sz w:val="28"/>
                <w:szCs w:val="28"/>
              </w:rPr>
            </w:pPr>
            <w:r w:rsidRPr="00901736">
              <w:rPr>
                <w:sz w:val="28"/>
                <w:szCs w:val="28"/>
              </w:rPr>
              <w:t>Separates responsibilities and demonstrates object-oriented design.</w:t>
            </w:r>
          </w:p>
        </w:tc>
      </w:tr>
      <w:tr w:rsidR="00BE5308" w:rsidRPr="00901736" w14:paraId="6C02B758" w14:textId="77777777" w:rsidTr="00F2284C">
        <w:trPr>
          <w:jc w:val="center"/>
        </w:trPr>
        <w:tc>
          <w:tcPr>
            <w:tcW w:w="4968" w:type="dxa"/>
            <w:vAlign w:val="center"/>
          </w:tcPr>
          <w:p w14:paraId="3DAC3BC8" w14:textId="77777777" w:rsidR="00BE5308" w:rsidRPr="00901736" w:rsidRDefault="00BE5308" w:rsidP="00F2284C">
            <w:pPr>
              <w:rPr>
                <w:sz w:val="28"/>
                <w:szCs w:val="28"/>
              </w:rPr>
            </w:pPr>
            <w:r w:rsidRPr="00901736">
              <w:rPr>
                <w:sz w:val="28"/>
                <w:szCs w:val="28"/>
              </w:rPr>
              <w:t>Scanner input</w:t>
            </w:r>
          </w:p>
        </w:tc>
        <w:tc>
          <w:tcPr>
            <w:tcW w:w="4968" w:type="dxa"/>
            <w:vAlign w:val="center"/>
          </w:tcPr>
          <w:p w14:paraId="137E36A3" w14:textId="77777777" w:rsidR="00BE5308" w:rsidRPr="00901736" w:rsidRDefault="00BE5308" w:rsidP="00F2284C">
            <w:pPr>
              <w:rPr>
                <w:sz w:val="28"/>
                <w:szCs w:val="28"/>
              </w:rPr>
            </w:pPr>
            <w:r w:rsidRPr="00901736">
              <w:rPr>
                <w:sz w:val="28"/>
                <w:szCs w:val="28"/>
              </w:rPr>
              <w:t>Provides simple interactive console input.</w:t>
            </w:r>
          </w:p>
        </w:tc>
      </w:tr>
      <w:tr w:rsidR="00BE5308" w:rsidRPr="00901736" w14:paraId="4BE18930" w14:textId="77777777" w:rsidTr="00F2284C">
        <w:trPr>
          <w:jc w:val="center"/>
        </w:trPr>
        <w:tc>
          <w:tcPr>
            <w:tcW w:w="4968" w:type="dxa"/>
            <w:vAlign w:val="center"/>
          </w:tcPr>
          <w:p w14:paraId="3F40AAA6" w14:textId="77777777" w:rsidR="00BE5308" w:rsidRPr="00901736" w:rsidRDefault="00BE5308" w:rsidP="00F2284C">
            <w:pPr>
              <w:rPr>
                <w:sz w:val="28"/>
                <w:szCs w:val="28"/>
              </w:rPr>
            </w:pPr>
            <w:r w:rsidRPr="00901736">
              <w:rPr>
                <w:sz w:val="28"/>
                <w:szCs w:val="28"/>
              </w:rPr>
              <w:t>Password-related inheritance</w:t>
            </w:r>
          </w:p>
        </w:tc>
        <w:tc>
          <w:tcPr>
            <w:tcW w:w="4968" w:type="dxa"/>
            <w:vAlign w:val="center"/>
          </w:tcPr>
          <w:p w14:paraId="2EDF6990" w14:textId="77777777" w:rsidR="00BE5308" w:rsidRPr="00901736" w:rsidRDefault="00BE5308" w:rsidP="00F2284C">
            <w:pPr>
              <w:rPr>
                <w:sz w:val="28"/>
                <w:szCs w:val="28"/>
              </w:rPr>
            </w:pPr>
            <w:r w:rsidRPr="00901736">
              <w:rPr>
                <w:sz w:val="28"/>
                <w:szCs w:val="28"/>
              </w:rPr>
              <w:t>Demonstrates reuse and inheritance in the Java design.</w:t>
            </w:r>
          </w:p>
        </w:tc>
      </w:tr>
      <w:tr w:rsidR="00BE5308" w:rsidRPr="00901736" w14:paraId="730AE864" w14:textId="77777777" w:rsidTr="00F2284C">
        <w:trPr>
          <w:jc w:val="center"/>
        </w:trPr>
        <w:tc>
          <w:tcPr>
            <w:tcW w:w="4968" w:type="dxa"/>
            <w:vAlign w:val="center"/>
          </w:tcPr>
          <w:p w14:paraId="2658C20B" w14:textId="77777777" w:rsidR="00BE5308" w:rsidRPr="00901736" w:rsidRDefault="00BE5308" w:rsidP="00F2284C">
            <w:pPr>
              <w:rPr>
                <w:sz w:val="28"/>
                <w:szCs w:val="28"/>
              </w:rPr>
            </w:pPr>
            <w:proofErr w:type="spellStart"/>
            <w:r w:rsidRPr="00901736">
              <w:rPr>
                <w:sz w:val="28"/>
                <w:szCs w:val="28"/>
              </w:rPr>
              <w:t>StrengthManager</w:t>
            </w:r>
            <w:proofErr w:type="spellEnd"/>
          </w:p>
        </w:tc>
        <w:tc>
          <w:tcPr>
            <w:tcW w:w="4968" w:type="dxa"/>
            <w:vAlign w:val="center"/>
          </w:tcPr>
          <w:p w14:paraId="3618DE0A" w14:textId="77777777" w:rsidR="00BE5308" w:rsidRPr="00901736" w:rsidRDefault="00BE5308" w:rsidP="00F2284C">
            <w:pPr>
              <w:rPr>
                <w:sz w:val="28"/>
                <w:szCs w:val="28"/>
              </w:rPr>
            </w:pPr>
            <w:r w:rsidRPr="00901736">
              <w:rPr>
                <w:sz w:val="28"/>
                <w:szCs w:val="28"/>
              </w:rPr>
              <w:t>Keeps validation logic separate from data classes.</w:t>
            </w:r>
          </w:p>
        </w:tc>
      </w:tr>
      <w:tr w:rsidR="00BE5308" w:rsidRPr="00901736" w14:paraId="71EB0240" w14:textId="77777777" w:rsidTr="00F2284C">
        <w:trPr>
          <w:jc w:val="center"/>
        </w:trPr>
        <w:tc>
          <w:tcPr>
            <w:tcW w:w="4968" w:type="dxa"/>
            <w:vAlign w:val="center"/>
          </w:tcPr>
          <w:p w14:paraId="04823E77" w14:textId="77777777" w:rsidR="00BE5308" w:rsidRPr="00901736" w:rsidRDefault="00BE5308" w:rsidP="00F2284C">
            <w:pPr>
              <w:rPr>
                <w:sz w:val="28"/>
                <w:szCs w:val="28"/>
              </w:rPr>
            </w:pPr>
            <w:r w:rsidRPr="00901736">
              <w:rPr>
                <w:sz w:val="28"/>
                <w:szCs w:val="28"/>
              </w:rPr>
              <w:t>Text-file storage</w:t>
            </w:r>
          </w:p>
        </w:tc>
        <w:tc>
          <w:tcPr>
            <w:tcW w:w="4968" w:type="dxa"/>
            <w:vAlign w:val="center"/>
          </w:tcPr>
          <w:p w14:paraId="13A311B5" w14:textId="77777777" w:rsidR="00BE5308" w:rsidRPr="00901736" w:rsidRDefault="00BE5308" w:rsidP="00F2284C">
            <w:pPr>
              <w:rPr>
                <w:sz w:val="28"/>
                <w:szCs w:val="28"/>
              </w:rPr>
            </w:pPr>
            <w:r w:rsidRPr="00901736">
              <w:rPr>
                <w:sz w:val="28"/>
                <w:szCs w:val="28"/>
              </w:rPr>
              <w:t xml:space="preserve">Demonstrates </w:t>
            </w:r>
            <w:proofErr w:type="spellStart"/>
            <w:r w:rsidRPr="00901736">
              <w:rPr>
                <w:sz w:val="28"/>
                <w:szCs w:val="28"/>
              </w:rPr>
              <w:t>FileWriter</w:t>
            </w:r>
            <w:proofErr w:type="spellEnd"/>
            <w:r w:rsidRPr="00901736">
              <w:rPr>
                <w:sz w:val="28"/>
                <w:szCs w:val="28"/>
              </w:rPr>
              <w:t xml:space="preserve"> and exception handling without database complexity.</w:t>
            </w:r>
          </w:p>
        </w:tc>
      </w:tr>
      <w:tr w:rsidR="00BE5308" w:rsidRPr="00901736" w14:paraId="75A2AA18" w14:textId="77777777" w:rsidTr="00F2284C">
        <w:trPr>
          <w:jc w:val="center"/>
        </w:trPr>
        <w:tc>
          <w:tcPr>
            <w:tcW w:w="4968" w:type="dxa"/>
            <w:vAlign w:val="center"/>
          </w:tcPr>
          <w:p w14:paraId="5FC2459D" w14:textId="77777777" w:rsidR="00BE5308" w:rsidRPr="00901736" w:rsidRDefault="00BE5308" w:rsidP="00F2284C">
            <w:pPr>
              <w:rPr>
                <w:sz w:val="28"/>
                <w:szCs w:val="28"/>
              </w:rPr>
            </w:pPr>
            <w:r w:rsidRPr="00901736">
              <w:rPr>
                <w:sz w:val="28"/>
                <w:szCs w:val="28"/>
              </w:rPr>
              <w:t>Git/GitHub</w:t>
            </w:r>
          </w:p>
        </w:tc>
        <w:tc>
          <w:tcPr>
            <w:tcW w:w="4968" w:type="dxa"/>
            <w:vAlign w:val="center"/>
          </w:tcPr>
          <w:p w14:paraId="3AF57552" w14:textId="77777777" w:rsidR="00BE5308" w:rsidRPr="00901736" w:rsidRDefault="00BE5308" w:rsidP="00F2284C">
            <w:pPr>
              <w:rPr>
                <w:sz w:val="28"/>
                <w:szCs w:val="28"/>
              </w:rPr>
            </w:pPr>
            <w:r w:rsidRPr="00901736">
              <w:rPr>
                <w:sz w:val="28"/>
                <w:szCs w:val="28"/>
              </w:rPr>
              <w:t>Provides version control and repository-based submission.</w:t>
            </w:r>
          </w:p>
        </w:tc>
      </w:tr>
      <w:tr w:rsidR="00BE5308" w:rsidRPr="00901736" w14:paraId="4CD59C00" w14:textId="77777777" w:rsidTr="00F2284C">
        <w:trPr>
          <w:jc w:val="center"/>
        </w:trPr>
        <w:tc>
          <w:tcPr>
            <w:tcW w:w="4968" w:type="dxa"/>
            <w:vAlign w:val="center"/>
          </w:tcPr>
          <w:p w14:paraId="44D4450D" w14:textId="77777777" w:rsidR="00BE5308" w:rsidRPr="00901736" w:rsidRDefault="00BE5308" w:rsidP="00F2284C">
            <w:pPr>
              <w:rPr>
                <w:sz w:val="28"/>
                <w:szCs w:val="28"/>
              </w:rPr>
            </w:pPr>
          </w:p>
          <w:p w14:paraId="1E15A955" w14:textId="77777777" w:rsidR="00BE5308" w:rsidRPr="00901736" w:rsidRDefault="00BE5308" w:rsidP="00F2284C">
            <w:pPr>
              <w:rPr>
                <w:sz w:val="28"/>
                <w:szCs w:val="28"/>
              </w:rPr>
            </w:pPr>
          </w:p>
          <w:p w14:paraId="684D224E" w14:textId="77777777" w:rsidR="00BE5308" w:rsidRPr="00901736" w:rsidRDefault="00BE5308" w:rsidP="00F2284C">
            <w:pPr>
              <w:rPr>
                <w:sz w:val="28"/>
                <w:szCs w:val="28"/>
              </w:rPr>
            </w:pPr>
          </w:p>
        </w:tc>
        <w:tc>
          <w:tcPr>
            <w:tcW w:w="4968" w:type="dxa"/>
            <w:vAlign w:val="center"/>
          </w:tcPr>
          <w:p w14:paraId="7229E8D1" w14:textId="77777777" w:rsidR="00BE5308" w:rsidRPr="00901736" w:rsidRDefault="00BE5308" w:rsidP="00F2284C">
            <w:pPr>
              <w:rPr>
                <w:sz w:val="28"/>
                <w:szCs w:val="28"/>
              </w:rPr>
            </w:pPr>
          </w:p>
        </w:tc>
      </w:tr>
    </w:tbl>
    <w:p w14:paraId="7E3B1303" w14:textId="72F7849A" w:rsidR="00BE5308" w:rsidRPr="00901736" w:rsidRDefault="00BE5308" w:rsidP="00BE5308">
      <w:pPr>
        <w:rPr>
          <w:b/>
          <w:bCs/>
          <w:sz w:val="28"/>
          <w:szCs w:val="28"/>
        </w:rPr>
      </w:pPr>
      <w:r w:rsidRPr="00901736">
        <w:rPr>
          <w:b/>
          <w:bCs/>
          <w:sz w:val="28"/>
          <w:szCs w:val="28"/>
        </w:rPr>
        <w:t>9. Implementation Details</w:t>
      </w:r>
    </w:p>
    <w:p w14:paraId="5493DFC0" w14:textId="77777777" w:rsidR="00BE5308" w:rsidRPr="00901736" w:rsidRDefault="00BE5308" w:rsidP="00BE5308">
      <w:pPr>
        <w:rPr>
          <w:sz w:val="28"/>
          <w:szCs w:val="28"/>
        </w:rPr>
      </w:pPr>
    </w:p>
    <w:p w14:paraId="7D9C9B64" w14:textId="77777777" w:rsidR="00901736" w:rsidRPr="00901736" w:rsidRDefault="00901736" w:rsidP="00BE5308">
      <w:pPr>
        <w:rPr>
          <w:sz w:val="28"/>
          <w:szCs w:val="28"/>
        </w:rPr>
      </w:pPr>
    </w:p>
    <w:p w14:paraId="1AECD44A" w14:textId="16A61C69" w:rsidR="00BE5308" w:rsidRPr="00901736" w:rsidRDefault="00BE5308" w:rsidP="00BE5308">
      <w:pPr>
        <w:rPr>
          <w:sz w:val="28"/>
          <w:szCs w:val="28"/>
        </w:rPr>
      </w:pPr>
      <w:r w:rsidRPr="00901736">
        <w:rPr>
          <w:sz w:val="28"/>
          <w:szCs w:val="28"/>
        </w:rPr>
        <w:drawing>
          <wp:inline distT="0" distB="0" distL="0" distR="0" wp14:anchorId="0D2A0153" wp14:editId="1B25C026">
            <wp:extent cx="6465570" cy="3228975"/>
            <wp:effectExtent l="0" t="0" r="0" b="0"/>
            <wp:docPr id="1175785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5570" cy="3228975"/>
                    </a:xfrm>
                    <a:prstGeom prst="rect">
                      <a:avLst/>
                    </a:prstGeom>
                    <a:noFill/>
                    <a:ln>
                      <a:noFill/>
                    </a:ln>
                  </pic:spPr>
                </pic:pic>
              </a:graphicData>
            </a:graphic>
          </wp:inline>
        </w:drawing>
      </w:r>
    </w:p>
    <w:p w14:paraId="007CE21F" w14:textId="77777777" w:rsidR="00901736" w:rsidRPr="00901736" w:rsidRDefault="00901736" w:rsidP="00BE5308">
      <w:pPr>
        <w:rPr>
          <w:sz w:val="28"/>
          <w:szCs w:val="28"/>
        </w:rPr>
      </w:pPr>
    </w:p>
    <w:p w14:paraId="2F59ADB2" w14:textId="77777777" w:rsidR="00901736" w:rsidRPr="00901736" w:rsidRDefault="00901736" w:rsidP="00901736">
      <w:pPr>
        <w:rPr>
          <w:sz w:val="28"/>
          <w:szCs w:val="28"/>
        </w:rPr>
      </w:pPr>
    </w:p>
    <w:p w14:paraId="4A4297E4" w14:textId="77777777" w:rsidR="00901736" w:rsidRPr="00901736" w:rsidRDefault="00901736" w:rsidP="00901736">
      <w:pPr>
        <w:rPr>
          <w:sz w:val="28"/>
          <w:szCs w:val="28"/>
        </w:rPr>
      </w:pPr>
    </w:p>
    <w:p w14:paraId="16151A9E" w14:textId="77777777" w:rsidR="00901736" w:rsidRPr="00901736" w:rsidRDefault="00901736" w:rsidP="00901736">
      <w:pPr>
        <w:rPr>
          <w:sz w:val="28"/>
          <w:szCs w:val="28"/>
        </w:rPr>
      </w:pPr>
    </w:p>
    <w:p w14:paraId="2D65F8B0" w14:textId="77777777" w:rsidR="00901736" w:rsidRPr="00901736" w:rsidRDefault="00901736" w:rsidP="00901736">
      <w:pPr>
        <w:rPr>
          <w:sz w:val="28"/>
          <w:szCs w:val="28"/>
        </w:rPr>
      </w:pPr>
    </w:p>
    <w:p w14:paraId="3E0E27BA" w14:textId="77777777" w:rsidR="00901736" w:rsidRPr="00901736" w:rsidRDefault="00901736" w:rsidP="00901736">
      <w:pPr>
        <w:rPr>
          <w:sz w:val="28"/>
          <w:szCs w:val="28"/>
        </w:rPr>
      </w:pPr>
    </w:p>
    <w:p w14:paraId="48AA28CD" w14:textId="77777777" w:rsidR="00901736" w:rsidRPr="00901736" w:rsidRDefault="00901736" w:rsidP="00901736">
      <w:pPr>
        <w:rPr>
          <w:sz w:val="28"/>
          <w:szCs w:val="28"/>
        </w:rPr>
      </w:pPr>
    </w:p>
    <w:p w14:paraId="7583CEB3" w14:textId="77777777" w:rsidR="00901736" w:rsidRPr="00901736" w:rsidRDefault="00901736" w:rsidP="00901736">
      <w:pPr>
        <w:rPr>
          <w:sz w:val="28"/>
          <w:szCs w:val="28"/>
        </w:rPr>
      </w:pPr>
    </w:p>
    <w:p w14:paraId="6638F169" w14:textId="42EC1238" w:rsidR="00901736" w:rsidRPr="00901736" w:rsidRDefault="00901736" w:rsidP="00901736">
      <w:pPr>
        <w:rPr>
          <w:b/>
          <w:bCs/>
          <w:sz w:val="28"/>
          <w:szCs w:val="28"/>
        </w:rPr>
      </w:pPr>
      <w:r w:rsidRPr="00901736">
        <w:rPr>
          <w:b/>
          <w:bCs/>
          <w:sz w:val="28"/>
          <w:szCs w:val="28"/>
        </w:rPr>
        <w:t>9.1 Input</w:t>
      </w:r>
    </w:p>
    <w:p w14:paraId="31923544" w14:textId="77777777" w:rsidR="00901736" w:rsidRPr="00901736" w:rsidRDefault="00901736" w:rsidP="00901736">
      <w:pPr>
        <w:rPr>
          <w:sz w:val="28"/>
          <w:szCs w:val="28"/>
        </w:rPr>
      </w:pPr>
      <w:r w:rsidRPr="00901736">
        <w:rPr>
          <w:sz w:val="28"/>
          <w:szCs w:val="28"/>
        </w:rPr>
        <w:t>Scanner is used for accepting name, email ID, website name, and password.</w:t>
      </w:r>
    </w:p>
    <w:p w14:paraId="51124FAA" w14:textId="77777777" w:rsidR="00901736" w:rsidRPr="00E1025F" w:rsidRDefault="00901736" w:rsidP="00901736">
      <w:pPr>
        <w:rPr>
          <w:b/>
          <w:bCs/>
          <w:sz w:val="28"/>
          <w:szCs w:val="28"/>
        </w:rPr>
      </w:pPr>
      <w:r w:rsidRPr="00E1025F">
        <w:rPr>
          <w:b/>
          <w:bCs/>
          <w:sz w:val="28"/>
          <w:szCs w:val="28"/>
        </w:rPr>
        <w:t>9.2 Password Strength</w:t>
      </w:r>
    </w:p>
    <w:p w14:paraId="4686FE0E" w14:textId="77777777" w:rsidR="00901736" w:rsidRPr="00901736" w:rsidRDefault="00901736" w:rsidP="00901736">
      <w:pPr>
        <w:rPr>
          <w:sz w:val="28"/>
          <w:szCs w:val="28"/>
        </w:rPr>
      </w:pPr>
      <w:proofErr w:type="spellStart"/>
      <w:r w:rsidRPr="00901736">
        <w:rPr>
          <w:sz w:val="28"/>
          <w:szCs w:val="28"/>
        </w:rPr>
        <w:t>StrengthManager</w:t>
      </w:r>
      <w:proofErr w:type="spellEnd"/>
      <w:r w:rsidRPr="00901736">
        <w:rPr>
          <w:sz w:val="28"/>
          <w:szCs w:val="28"/>
        </w:rPr>
        <w:t xml:space="preserve"> verifies the password based on the criteria that have been implemented in the source code.</w:t>
      </w:r>
    </w:p>
    <w:p w14:paraId="43CD3BFF" w14:textId="77777777" w:rsidR="00901736" w:rsidRPr="00E1025F" w:rsidRDefault="00901736" w:rsidP="00901736">
      <w:pPr>
        <w:rPr>
          <w:b/>
          <w:bCs/>
          <w:sz w:val="28"/>
          <w:szCs w:val="28"/>
        </w:rPr>
      </w:pPr>
      <w:r w:rsidRPr="00E1025F">
        <w:rPr>
          <w:b/>
          <w:bCs/>
          <w:sz w:val="28"/>
          <w:szCs w:val="28"/>
        </w:rPr>
        <w:t>9.3 File</w:t>
      </w:r>
    </w:p>
    <w:p w14:paraId="33838878" w14:textId="77777777" w:rsidR="00901736" w:rsidRPr="00901736" w:rsidRDefault="00901736" w:rsidP="00901736">
      <w:pPr>
        <w:rPr>
          <w:sz w:val="28"/>
          <w:szCs w:val="28"/>
        </w:rPr>
      </w:pPr>
      <w:proofErr w:type="spellStart"/>
      <w:r w:rsidRPr="00901736">
        <w:rPr>
          <w:sz w:val="28"/>
          <w:szCs w:val="28"/>
        </w:rPr>
        <w:t>FileSaving</w:t>
      </w:r>
      <w:proofErr w:type="spellEnd"/>
      <w:r w:rsidRPr="00901736">
        <w:rPr>
          <w:sz w:val="28"/>
          <w:szCs w:val="28"/>
        </w:rPr>
        <w:t xml:space="preserve"> is used for writing the website/password info in passwords.txt.</w:t>
      </w:r>
    </w:p>
    <w:p w14:paraId="58172D79" w14:textId="77777777" w:rsidR="00901736" w:rsidRPr="00901736" w:rsidRDefault="00901736" w:rsidP="00901736">
      <w:pPr>
        <w:rPr>
          <w:sz w:val="28"/>
          <w:szCs w:val="28"/>
        </w:rPr>
      </w:pPr>
      <w:r w:rsidRPr="00901736">
        <w:rPr>
          <w:sz w:val="28"/>
          <w:szCs w:val="28"/>
        </w:rPr>
        <w:t>9</w:t>
      </w:r>
      <w:r w:rsidRPr="00E1025F">
        <w:rPr>
          <w:b/>
          <w:bCs/>
          <w:sz w:val="28"/>
          <w:szCs w:val="28"/>
        </w:rPr>
        <w:t>.4 OOP Concept</w:t>
      </w:r>
    </w:p>
    <w:p w14:paraId="3593182A" w14:textId="0C38588C" w:rsidR="00901736" w:rsidRPr="00901736" w:rsidRDefault="00901736" w:rsidP="00901736">
      <w:pPr>
        <w:rPr>
          <w:sz w:val="28"/>
          <w:szCs w:val="28"/>
        </w:rPr>
      </w:pPr>
      <w:r w:rsidRPr="00901736">
        <w:rPr>
          <w:sz w:val="28"/>
          <w:szCs w:val="28"/>
        </w:rPr>
        <w:t>Implementation of classes, objects, constructors, inheritance, encapsulation, abstraction/interfaces, method overloading/overriding, and this/super.</w:t>
      </w:r>
    </w:p>
    <w:p w14:paraId="4359448C" w14:textId="77777777" w:rsidR="00901736" w:rsidRPr="00901736" w:rsidRDefault="00901736" w:rsidP="00901736">
      <w:pPr>
        <w:rPr>
          <w:sz w:val="28"/>
          <w:szCs w:val="28"/>
        </w:rPr>
      </w:pPr>
    </w:p>
    <w:p w14:paraId="0239756D" w14:textId="77777777" w:rsidR="00901736" w:rsidRPr="00E1025F" w:rsidRDefault="00901736" w:rsidP="00901736">
      <w:pPr>
        <w:rPr>
          <w:b/>
          <w:bCs/>
          <w:sz w:val="28"/>
          <w:szCs w:val="28"/>
        </w:rPr>
      </w:pPr>
    </w:p>
    <w:p w14:paraId="4AC54110" w14:textId="52A7962F" w:rsidR="00901736" w:rsidRPr="00E1025F" w:rsidRDefault="00901736" w:rsidP="00901736">
      <w:pPr>
        <w:rPr>
          <w:b/>
          <w:bCs/>
          <w:sz w:val="28"/>
          <w:szCs w:val="28"/>
        </w:rPr>
      </w:pPr>
      <w:r w:rsidRPr="00E1025F">
        <w:rPr>
          <w:b/>
          <w:bCs/>
          <w:sz w:val="28"/>
          <w:szCs w:val="28"/>
        </w:rPr>
        <w:t>10. Screenshots / Results</w:t>
      </w:r>
    </w:p>
    <w:p w14:paraId="37702399" w14:textId="77777777" w:rsidR="00901736" w:rsidRPr="00901736" w:rsidRDefault="00901736" w:rsidP="00901736">
      <w:pPr>
        <w:rPr>
          <w:sz w:val="28"/>
          <w:szCs w:val="28"/>
        </w:rPr>
      </w:pPr>
    </w:p>
    <w:p w14:paraId="32DF5A0C" w14:textId="16C7F90D" w:rsidR="00901736" w:rsidRPr="00901736" w:rsidRDefault="00901736" w:rsidP="00901736">
      <w:pPr>
        <w:rPr>
          <w:sz w:val="28"/>
          <w:szCs w:val="28"/>
        </w:rPr>
      </w:pPr>
      <w:r w:rsidRPr="00901736">
        <w:rPr>
          <w:sz w:val="28"/>
          <w:szCs w:val="28"/>
        </w:rPr>
        <w:lastRenderedPageBreak/>
        <w:drawing>
          <wp:inline distT="0" distB="0" distL="0" distR="0" wp14:anchorId="10AA343A" wp14:editId="60672404">
            <wp:extent cx="6858000" cy="4874260"/>
            <wp:effectExtent l="0" t="0" r="0" b="2540"/>
            <wp:docPr id="117093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35761" name="Picture 1"/>
                    <pic:cNvPicPr/>
                  </pic:nvPicPr>
                  <pic:blipFill>
                    <a:blip r:embed="rId19"/>
                    <a:stretch>
                      <a:fillRect/>
                    </a:stretch>
                  </pic:blipFill>
                  <pic:spPr>
                    <a:xfrm>
                      <a:off x="0" y="0"/>
                      <a:ext cx="6858000" cy="4874260"/>
                    </a:xfrm>
                    <a:prstGeom prst="rect">
                      <a:avLst/>
                    </a:prstGeom>
                  </pic:spPr>
                </pic:pic>
              </a:graphicData>
            </a:graphic>
          </wp:inline>
        </w:drawing>
      </w:r>
    </w:p>
    <w:p w14:paraId="3FD5AC45" w14:textId="77777777" w:rsidR="00901736" w:rsidRPr="00901736" w:rsidRDefault="00901736" w:rsidP="00901736">
      <w:pPr>
        <w:rPr>
          <w:sz w:val="28"/>
          <w:szCs w:val="28"/>
        </w:rPr>
      </w:pPr>
    </w:p>
    <w:p w14:paraId="16C6CE98" w14:textId="77777777" w:rsidR="00901736" w:rsidRPr="00901736" w:rsidRDefault="00901736" w:rsidP="00901736">
      <w:pPr>
        <w:rPr>
          <w:sz w:val="28"/>
          <w:szCs w:val="28"/>
        </w:rPr>
      </w:pPr>
    </w:p>
    <w:p w14:paraId="16741869" w14:textId="77777777" w:rsidR="00901736" w:rsidRPr="00901736" w:rsidRDefault="00901736" w:rsidP="00901736">
      <w:pPr>
        <w:rPr>
          <w:sz w:val="28"/>
          <w:szCs w:val="28"/>
        </w:rPr>
      </w:pPr>
    </w:p>
    <w:p w14:paraId="6BE02FC9" w14:textId="77777777" w:rsidR="00901736" w:rsidRPr="00901736" w:rsidRDefault="00901736" w:rsidP="00901736">
      <w:pPr>
        <w:rPr>
          <w:sz w:val="28"/>
          <w:szCs w:val="28"/>
        </w:rPr>
      </w:pPr>
    </w:p>
    <w:p w14:paraId="23ECAAAB" w14:textId="77777777" w:rsidR="00901736" w:rsidRPr="00901736" w:rsidRDefault="00901736" w:rsidP="00901736">
      <w:pPr>
        <w:rPr>
          <w:sz w:val="28"/>
          <w:szCs w:val="28"/>
        </w:rPr>
      </w:pPr>
    </w:p>
    <w:p w14:paraId="6E226FD4" w14:textId="77777777" w:rsidR="00901736" w:rsidRPr="00901736" w:rsidRDefault="00901736" w:rsidP="00901736">
      <w:pPr>
        <w:rPr>
          <w:sz w:val="28"/>
          <w:szCs w:val="28"/>
        </w:rPr>
      </w:pPr>
    </w:p>
    <w:p w14:paraId="012C8B09" w14:textId="77777777" w:rsidR="00901736" w:rsidRPr="00E1025F" w:rsidRDefault="00901736" w:rsidP="00901736">
      <w:pPr>
        <w:rPr>
          <w:b/>
          <w:bCs/>
          <w:sz w:val="28"/>
          <w:szCs w:val="28"/>
        </w:rPr>
      </w:pPr>
      <w:r w:rsidRPr="00E1025F">
        <w:rPr>
          <w:b/>
          <w:bCs/>
          <w:sz w:val="28"/>
          <w:szCs w:val="28"/>
        </w:rPr>
        <w:t>11. Testing Approach</w:t>
      </w:r>
    </w:p>
    <w:p w14:paraId="51CFF957" w14:textId="24DE8228" w:rsidR="00901736" w:rsidRPr="00901736" w:rsidRDefault="00901736" w:rsidP="00901736">
      <w:pPr>
        <w:rPr>
          <w:sz w:val="28"/>
          <w:szCs w:val="28"/>
        </w:rPr>
      </w:pPr>
      <w:r w:rsidRPr="00901736">
        <w:rPr>
          <w:sz w:val="28"/>
          <w:szCs w:val="28"/>
        </w:rPr>
        <w:t xml:space="preserve">Testing is performed through validation tests of the console application. The project is compiled from its folder and executed through </w:t>
      </w:r>
      <w:proofErr w:type="spellStart"/>
      <w:r w:rsidRPr="00901736">
        <w:rPr>
          <w:sz w:val="28"/>
          <w:szCs w:val="28"/>
        </w:rPr>
        <w:t>MainStart</w:t>
      </w:r>
      <w:proofErr w:type="spellEnd"/>
      <w:r w:rsidRPr="00901736">
        <w:rPr>
          <w:sz w:val="28"/>
          <w:szCs w:val="28"/>
        </w:rPr>
        <w:t>. Each major input and processing function is checked through console output and the generated passwords.txt file.</w:t>
      </w:r>
    </w:p>
    <w:p w14:paraId="71086255" w14:textId="77777777" w:rsidR="00901736" w:rsidRPr="00901736" w:rsidRDefault="00901736" w:rsidP="00901736">
      <w:pPr>
        <w:rPr>
          <w:sz w:val="28"/>
          <w:szCs w:val="28"/>
        </w:rPr>
      </w:pPr>
    </w:p>
    <w:p w14:paraId="07E3CF59" w14:textId="54142520" w:rsidR="00901736" w:rsidRPr="00901736" w:rsidRDefault="00901736" w:rsidP="00901736">
      <w:pPr>
        <w:rPr>
          <w:sz w:val="28"/>
          <w:szCs w:val="28"/>
        </w:rPr>
      </w:pPr>
      <w:r w:rsidRPr="00901736">
        <w:rPr>
          <w:sz w:val="28"/>
          <w:szCs w:val="28"/>
        </w:rPr>
        <w:lastRenderedPageBreak/>
        <w:drawing>
          <wp:inline distT="0" distB="0" distL="0" distR="0" wp14:anchorId="2B88DF97" wp14:editId="579396FC">
            <wp:extent cx="6465570" cy="2816225"/>
            <wp:effectExtent l="0" t="0" r="0" b="0"/>
            <wp:docPr id="2001206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5570" cy="2816225"/>
                    </a:xfrm>
                    <a:prstGeom prst="rect">
                      <a:avLst/>
                    </a:prstGeom>
                    <a:noFill/>
                    <a:ln>
                      <a:noFill/>
                    </a:ln>
                  </pic:spPr>
                </pic:pic>
              </a:graphicData>
            </a:graphic>
          </wp:inline>
        </w:drawing>
      </w:r>
    </w:p>
    <w:p w14:paraId="46F715A1" w14:textId="77777777" w:rsidR="00901736" w:rsidRPr="00901736" w:rsidRDefault="00901736" w:rsidP="00901736">
      <w:pPr>
        <w:rPr>
          <w:sz w:val="28"/>
          <w:szCs w:val="28"/>
        </w:rPr>
      </w:pPr>
    </w:p>
    <w:p w14:paraId="0770E9A5" w14:textId="77777777" w:rsidR="00901736" w:rsidRPr="00901736" w:rsidRDefault="00901736" w:rsidP="00901736">
      <w:pPr>
        <w:rPr>
          <w:sz w:val="28"/>
          <w:szCs w:val="28"/>
        </w:rPr>
      </w:pPr>
    </w:p>
    <w:p w14:paraId="74464302" w14:textId="5811F94F" w:rsidR="00901736" w:rsidRPr="00E1025F" w:rsidRDefault="00901736" w:rsidP="00901736">
      <w:pPr>
        <w:rPr>
          <w:b/>
          <w:bCs/>
          <w:sz w:val="28"/>
          <w:szCs w:val="28"/>
        </w:rPr>
      </w:pPr>
      <w:proofErr w:type="gramStart"/>
      <w:r w:rsidRPr="00E1025F">
        <w:rPr>
          <w:b/>
          <w:bCs/>
          <w:sz w:val="28"/>
          <w:szCs w:val="28"/>
        </w:rPr>
        <w:t>12. .</w:t>
      </w:r>
      <w:proofErr w:type="gramEnd"/>
      <w:r w:rsidRPr="00E1025F">
        <w:rPr>
          <w:b/>
          <w:bCs/>
          <w:sz w:val="28"/>
          <w:szCs w:val="28"/>
        </w:rPr>
        <w:t xml:space="preserve"> Challenges Faced</w:t>
      </w:r>
    </w:p>
    <w:p w14:paraId="46858F40" w14:textId="77777777" w:rsidR="00901736" w:rsidRPr="00901736" w:rsidRDefault="00901736" w:rsidP="00901736">
      <w:pPr>
        <w:rPr>
          <w:sz w:val="28"/>
          <w:szCs w:val="28"/>
        </w:rPr>
      </w:pPr>
      <w:r w:rsidRPr="00901736">
        <w:rPr>
          <w:sz w:val="28"/>
          <w:szCs w:val="28"/>
        </w:rPr>
        <w:t>•</w:t>
      </w:r>
      <w:r w:rsidRPr="00901736">
        <w:rPr>
          <w:sz w:val="28"/>
          <w:szCs w:val="28"/>
        </w:rPr>
        <w:tab/>
        <w:t>Issues related to managing dependencies among various Java classes.</w:t>
      </w:r>
    </w:p>
    <w:p w14:paraId="0CD556E8" w14:textId="77777777" w:rsidR="00901736" w:rsidRPr="00901736" w:rsidRDefault="00901736" w:rsidP="00901736">
      <w:pPr>
        <w:rPr>
          <w:sz w:val="28"/>
          <w:szCs w:val="28"/>
        </w:rPr>
      </w:pPr>
      <w:r w:rsidRPr="00901736">
        <w:rPr>
          <w:sz w:val="28"/>
          <w:szCs w:val="28"/>
        </w:rPr>
        <w:t>•</w:t>
      </w:r>
      <w:r w:rsidRPr="00901736">
        <w:rPr>
          <w:sz w:val="28"/>
          <w:szCs w:val="28"/>
        </w:rPr>
        <w:tab/>
        <w:t>Issues related to compilation and management of classes and files.</w:t>
      </w:r>
    </w:p>
    <w:p w14:paraId="6F73AEC9" w14:textId="77777777" w:rsidR="00901736" w:rsidRPr="00901736" w:rsidRDefault="00901736" w:rsidP="00901736">
      <w:pPr>
        <w:rPr>
          <w:sz w:val="28"/>
          <w:szCs w:val="28"/>
        </w:rPr>
      </w:pPr>
      <w:r w:rsidRPr="00901736">
        <w:rPr>
          <w:sz w:val="28"/>
          <w:szCs w:val="28"/>
        </w:rPr>
        <w:t>•</w:t>
      </w:r>
      <w:r w:rsidRPr="00901736">
        <w:rPr>
          <w:sz w:val="28"/>
          <w:szCs w:val="28"/>
        </w:rPr>
        <w:tab/>
        <w:t>Issues related to compiling all the source files from the right folder of the project.</w:t>
      </w:r>
    </w:p>
    <w:p w14:paraId="4405512D" w14:textId="77777777" w:rsidR="00901736" w:rsidRPr="00901736" w:rsidRDefault="00901736" w:rsidP="00901736">
      <w:pPr>
        <w:rPr>
          <w:sz w:val="28"/>
          <w:szCs w:val="28"/>
        </w:rPr>
      </w:pPr>
      <w:r w:rsidRPr="00901736">
        <w:rPr>
          <w:sz w:val="28"/>
          <w:szCs w:val="28"/>
        </w:rPr>
        <w:t>•</w:t>
      </w:r>
      <w:r w:rsidRPr="00901736">
        <w:rPr>
          <w:sz w:val="28"/>
          <w:szCs w:val="28"/>
        </w:rPr>
        <w:tab/>
        <w:t>Issues related to performing file writing operations and their exceptions.</w:t>
      </w:r>
    </w:p>
    <w:p w14:paraId="1B080471" w14:textId="77777777" w:rsidR="00901736" w:rsidRPr="00901736" w:rsidRDefault="00901736" w:rsidP="00901736">
      <w:pPr>
        <w:rPr>
          <w:sz w:val="28"/>
          <w:szCs w:val="28"/>
        </w:rPr>
      </w:pPr>
      <w:r w:rsidRPr="00901736">
        <w:rPr>
          <w:sz w:val="28"/>
          <w:szCs w:val="28"/>
        </w:rPr>
        <w:t>•</w:t>
      </w:r>
      <w:r w:rsidRPr="00901736">
        <w:rPr>
          <w:sz w:val="28"/>
          <w:szCs w:val="28"/>
        </w:rPr>
        <w:tab/>
        <w:t>Issues related to organizing README.md and statement.md according to the requirements of the project.</w:t>
      </w:r>
    </w:p>
    <w:p w14:paraId="1D9F1568" w14:textId="77777777" w:rsidR="00901736" w:rsidRPr="00901736" w:rsidRDefault="00901736" w:rsidP="00901736">
      <w:pPr>
        <w:rPr>
          <w:sz w:val="28"/>
          <w:szCs w:val="28"/>
        </w:rPr>
      </w:pPr>
      <w:r w:rsidRPr="00901736">
        <w:rPr>
          <w:sz w:val="28"/>
          <w:szCs w:val="28"/>
        </w:rPr>
        <w:t>•</w:t>
      </w:r>
      <w:r w:rsidRPr="00901736">
        <w:rPr>
          <w:sz w:val="28"/>
          <w:szCs w:val="28"/>
        </w:rPr>
        <w:tab/>
        <w:t>Issues related to usage of Git commands for adding, committing, and pushing project files.</w:t>
      </w:r>
    </w:p>
    <w:p w14:paraId="7B04ECA7" w14:textId="77777777" w:rsidR="00901736" w:rsidRPr="00901736" w:rsidRDefault="00901736" w:rsidP="00901736">
      <w:pPr>
        <w:rPr>
          <w:sz w:val="28"/>
          <w:szCs w:val="28"/>
        </w:rPr>
      </w:pPr>
      <w:r w:rsidRPr="00901736">
        <w:rPr>
          <w:sz w:val="28"/>
          <w:szCs w:val="28"/>
        </w:rPr>
        <w:t>•</w:t>
      </w:r>
      <w:r w:rsidRPr="00901736">
        <w:rPr>
          <w:sz w:val="28"/>
          <w:szCs w:val="28"/>
        </w:rPr>
        <w:tab/>
        <w:t>Issues related to segregation of source files and .class files in the repository.</w:t>
      </w:r>
    </w:p>
    <w:p w14:paraId="5BA541E7" w14:textId="77777777" w:rsidR="00901736" w:rsidRPr="00901736" w:rsidRDefault="00901736" w:rsidP="00901736">
      <w:pPr>
        <w:rPr>
          <w:sz w:val="28"/>
          <w:szCs w:val="28"/>
        </w:rPr>
      </w:pPr>
    </w:p>
    <w:p w14:paraId="7AE9329B" w14:textId="77777777" w:rsidR="00901736" w:rsidRPr="00901736" w:rsidRDefault="00901736" w:rsidP="00901736">
      <w:pPr>
        <w:rPr>
          <w:sz w:val="28"/>
          <w:szCs w:val="28"/>
        </w:rPr>
      </w:pPr>
    </w:p>
    <w:p w14:paraId="06F7B384" w14:textId="50B661C0" w:rsidR="00901736" w:rsidRPr="00E1025F" w:rsidRDefault="00901736" w:rsidP="00901736">
      <w:pPr>
        <w:rPr>
          <w:b/>
          <w:bCs/>
          <w:sz w:val="28"/>
          <w:szCs w:val="28"/>
        </w:rPr>
      </w:pPr>
      <w:proofErr w:type="gramStart"/>
      <w:r w:rsidRPr="00E1025F">
        <w:rPr>
          <w:b/>
          <w:bCs/>
          <w:sz w:val="28"/>
          <w:szCs w:val="28"/>
        </w:rPr>
        <w:t>13. .</w:t>
      </w:r>
      <w:proofErr w:type="gramEnd"/>
      <w:r w:rsidRPr="00E1025F">
        <w:rPr>
          <w:b/>
          <w:bCs/>
          <w:sz w:val="28"/>
          <w:szCs w:val="28"/>
        </w:rPr>
        <w:t xml:space="preserve"> Learnings &amp; Key Takeaways</w:t>
      </w:r>
    </w:p>
    <w:p w14:paraId="67AE7158" w14:textId="77777777" w:rsidR="00901736" w:rsidRPr="00901736" w:rsidRDefault="00901736" w:rsidP="00901736">
      <w:pPr>
        <w:rPr>
          <w:sz w:val="28"/>
          <w:szCs w:val="28"/>
        </w:rPr>
      </w:pPr>
      <w:r w:rsidRPr="00901736">
        <w:rPr>
          <w:sz w:val="28"/>
          <w:szCs w:val="28"/>
        </w:rPr>
        <w:t>•</w:t>
      </w:r>
      <w:r w:rsidRPr="00901736">
        <w:rPr>
          <w:sz w:val="28"/>
          <w:szCs w:val="28"/>
        </w:rPr>
        <w:tab/>
        <w:t>Knowledge of working together of multiple Java classes in a single application.</w:t>
      </w:r>
    </w:p>
    <w:p w14:paraId="2A3F251F" w14:textId="77777777" w:rsidR="00901736" w:rsidRPr="00901736" w:rsidRDefault="00901736" w:rsidP="00901736">
      <w:pPr>
        <w:rPr>
          <w:sz w:val="28"/>
          <w:szCs w:val="28"/>
        </w:rPr>
      </w:pPr>
      <w:r w:rsidRPr="00901736">
        <w:rPr>
          <w:sz w:val="28"/>
          <w:szCs w:val="28"/>
        </w:rPr>
        <w:t>•</w:t>
      </w:r>
      <w:r w:rsidRPr="00901736">
        <w:rPr>
          <w:sz w:val="28"/>
          <w:szCs w:val="28"/>
        </w:rPr>
        <w:tab/>
        <w:t>Knowledge of constructors, inheritance, encapsulation, abstraction, and interfaces.</w:t>
      </w:r>
    </w:p>
    <w:p w14:paraId="537FDC2B" w14:textId="77777777" w:rsidR="00901736" w:rsidRPr="00901736" w:rsidRDefault="00901736" w:rsidP="00901736">
      <w:pPr>
        <w:rPr>
          <w:sz w:val="28"/>
          <w:szCs w:val="28"/>
        </w:rPr>
      </w:pPr>
      <w:r w:rsidRPr="00901736">
        <w:rPr>
          <w:sz w:val="28"/>
          <w:szCs w:val="28"/>
        </w:rPr>
        <w:t>•</w:t>
      </w:r>
      <w:r w:rsidRPr="00901736">
        <w:rPr>
          <w:sz w:val="28"/>
          <w:szCs w:val="28"/>
        </w:rPr>
        <w:tab/>
        <w:t>Knowledge of usage of Scanner for interactive console input.</w:t>
      </w:r>
    </w:p>
    <w:p w14:paraId="6B2E4984" w14:textId="77777777" w:rsidR="00901736" w:rsidRPr="00901736" w:rsidRDefault="00901736" w:rsidP="00901736">
      <w:pPr>
        <w:rPr>
          <w:sz w:val="28"/>
          <w:szCs w:val="28"/>
        </w:rPr>
      </w:pPr>
      <w:r w:rsidRPr="00901736">
        <w:rPr>
          <w:sz w:val="28"/>
          <w:szCs w:val="28"/>
        </w:rPr>
        <w:t>•</w:t>
      </w:r>
      <w:r w:rsidRPr="00901736">
        <w:rPr>
          <w:sz w:val="28"/>
          <w:szCs w:val="28"/>
        </w:rPr>
        <w:tab/>
        <w:t>Knowledge of validating the password information through methods and conditions.</w:t>
      </w:r>
    </w:p>
    <w:p w14:paraId="69C73C5F" w14:textId="77777777" w:rsidR="00901736" w:rsidRPr="00901736" w:rsidRDefault="00901736" w:rsidP="00901736">
      <w:pPr>
        <w:rPr>
          <w:sz w:val="28"/>
          <w:szCs w:val="28"/>
        </w:rPr>
      </w:pPr>
      <w:r w:rsidRPr="00901736">
        <w:rPr>
          <w:sz w:val="28"/>
          <w:szCs w:val="28"/>
        </w:rPr>
        <w:t>•</w:t>
      </w:r>
      <w:r w:rsidRPr="00901736">
        <w:rPr>
          <w:sz w:val="28"/>
          <w:szCs w:val="28"/>
        </w:rPr>
        <w:tab/>
        <w:t xml:space="preserve">Knowledge of </w:t>
      </w:r>
      <w:proofErr w:type="spellStart"/>
      <w:r w:rsidRPr="00901736">
        <w:rPr>
          <w:sz w:val="28"/>
          <w:szCs w:val="28"/>
        </w:rPr>
        <w:t>FileWriter</w:t>
      </w:r>
      <w:proofErr w:type="spellEnd"/>
      <w:r w:rsidRPr="00901736">
        <w:rPr>
          <w:sz w:val="28"/>
          <w:szCs w:val="28"/>
        </w:rPr>
        <w:t xml:space="preserve"> and try-catch for local file management.</w:t>
      </w:r>
    </w:p>
    <w:p w14:paraId="1B63E640" w14:textId="77777777" w:rsidR="00901736" w:rsidRPr="00901736" w:rsidRDefault="00901736" w:rsidP="00901736">
      <w:pPr>
        <w:rPr>
          <w:sz w:val="28"/>
          <w:szCs w:val="28"/>
        </w:rPr>
      </w:pPr>
      <w:r w:rsidRPr="00901736">
        <w:rPr>
          <w:sz w:val="28"/>
          <w:szCs w:val="28"/>
        </w:rPr>
        <w:t>•</w:t>
      </w:r>
      <w:r w:rsidRPr="00901736">
        <w:rPr>
          <w:sz w:val="28"/>
          <w:szCs w:val="28"/>
        </w:rPr>
        <w:tab/>
        <w:t xml:space="preserve">Knowledge of compiling multiple Java files by </w:t>
      </w:r>
      <w:proofErr w:type="spellStart"/>
      <w:r w:rsidRPr="00901736">
        <w:rPr>
          <w:sz w:val="28"/>
          <w:szCs w:val="28"/>
        </w:rPr>
        <w:t>javac</w:t>
      </w:r>
      <w:proofErr w:type="spellEnd"/>
      <w:r w:rsidRPr="00901736">
        <w:rPr>
          <w:sz w:val="28"/>
          <w:szCs w:val="28"/>
        </w:rPr>
        <w:t xml:space="preserve"> and running the main class by java.</w:t>
      </w:r>
    </w:p>
    <w:p w14:paraId="4E9E6B94" w14:textId="6284E1A4" w:rsidR="00901736" w:rsidRPr="00901736" w:rsidRDefault="00901736" w:rsidP="00901736">
      <w:pPr>
        <w:rPr>
          <w:sz w:val="28"/>
          <w:szCs w:val="28"/>
        </w:rPr>
      </w:pPr>
      <w:r w:rsidRPr="00901736">
        <w:rPr>
          <w:sz w:val="28"/>
          <w:szCs w:val="28"/>
        </w:rPr>
        <w:t>•</w:t>
      </w:r>
      <w:r w:rsidRPr="00901736">
        <w:rPr>
          <w:sz w:val="28"/>
          <w:szCs w:val="28"/>
        </w:rPr>
        <w:tab/>
        <w:t>Knowledge of organizing the source code and documentation on GitHub.</w:t>
      </w:r>
    </w:p>
    <w:p w14:paraId="78B72156" w14:textId="77777777" w:rsidR="00901736" w:rsidRPr="00901736" w:rsidRDefault="00901736" w:rsidP="00BE5308">
      <w:pPr>
        <w:rPr>
          <w:sz w:val="28"/>
          <w:szCs w:val="28"/>
        </w:rPr>
      </w:pPr>
    </w:p>
    <w:p w14:paraId="4AC2CB03" w14:textId="77777777" w:rsidR="00901736" w:rsidRPr="00E1025F" w:rsidRDefault="00901736" w:rsidP="00901736">
      <w:pPr>
        <w:rPr>
          <w:b/>
          <w:bCs/>
          <w:sz w:val="28"/>
          <w:szCs w:val="28"/>
        </w:rPr>
      </w:pPr>
      <w:r w:rsidRPr="00E1025F">
        <w:rPr>
          <w:b/>
          <w:bCs/>
          <w:sz w:val="28"/>
          <w:szCs w:val="28"/>
        </w:rPr>
        <w:t>14. Future Improvements</w:t>
      </w:r>
    </w:p>
    <w:p w14:paraId="2DF30543" w14:textId="77777777" w:rsidR="00901736" w:rsidRPr="00901736" w:rsidRDefault="00901736" w:rsidP="00901736">
      <w:pPr>
        <w:rPr>
          <w:sz w:val="28"/>
          <w:szCs w:val="28"/>
        </w:rPr>
      </w:pPr>
      <w:r w:rsidRPr="00901736">
        <w:rPr>
          <w:sz w:val="28"/>
          <w:szCs w:val="28"/>
        </w:rPr>
        <w:t>•</w:t>
      </w:r>
      <w:r w:rsidRPr="00901736">
        <w:rPr>
          <w:sz w:val="28"/>
          <w:szCs w:val="28"/>
        </w:rPr>
        <w:tab/>
        <w:t>Either encrypt the passwords before storing or use hash functions.</w:t>
      </w:r>
    </w:p>
    <w:p w14:paraId="5F1DA6A4" w14:textId="77777777" w:rsidR="00901736" w:rsidRPr="00901736" w:rsidRDefault="00901736" w:rsidP="00901736">
      <w:pPr>
        <w:rPr>
          <w:sz w:val="28"/>
          <w:szCs w:val="28"/>
        </w:rPr>
      </w:pPr>
      <w:r w:rsidRPr="00901736">
        <w:rPr>
          <w:sz w:val="28"/>
          <w:szCs w:val="28"/>
        </w:rPr>
        <w:t>•</w:t>
      </w:r>
      <w:r w:rsidRPr="00901736">
        <w:rPr>
          <w:sz w:val="28"/>
          <w:szCs w:val="28"/>
        </w:rPr>
        <w:tab/>
        <w:t>Store the password using a database rather than text files.</w:t>
      </w:r>
    </w:p>
    <w:p w14:paraId="0F8ED07A" w14:textId="77777777" w:rsidR="00901736" w:rsidRPr="00901736" w:rsidRDefault="00901736" w:rsidP="00901736">
      <w:pPr>
        <w:rPr>
          <w:sz w:val="28"/>
          <w:szCs w:val="28"/>
        </w:rPr>
      </w:pPr>
      <w:r w:rsidRPr="00901736">
        <w:rPr>
          <w:sz w:val="28"/>
          <w:szCs w:val="28"/>
        </w:rPr>
        <w:t>•</w:t>
      </w:r>
      <w:r w:rsidRPr="00901736">
        <w:rPr>
          <w:sz w:val="28"/>
          <w:szCs w:val="28"/>
        </w:rPr>
        <w:tab/>
        <w:t>Integrate graphical user interface.</w:t>
      </w:r>
    </w:p>
    <w:p w14:paraId="74E08533" w14:textId="77777777" w:rsidR="00901736" w:rsidRPr="00901736" w:rsidRDefault="00901736" w:rsidP="00901736">
      <w:pPr>
        <w:rPr>
          <w:sz w:val="28"/>
          <w:szCs w:val="28"/>
        </w:rPr>
      </w:pPr>
      <w:r w:rsidRPr="00901736">
        <w:rPr>
          <w:sz w:val="28"/>
          <w:szCs w:val="28"/>
        </w:rPr>
        <w:t>•</w:t>
      </w:r>
      <w:r w:rsidRPr="00901736">
        <w:rPr>
          <w:sz w:val="28"/>
          <w:szCs w:val="28"/>
        </w:rPr>
        <w:tab/>
        <w:t>Authenticate the system to secure the password information stored.</w:t>
      </w:r>
    </w:p>
    <w:p w14:paraId="6462EE29" w14:textId="77777777" w:rsidR="00901736" w:rsidRPr="00901736" w:rsidRDefault="00901736" w:rsidP="00901736">
      <w:pPr>
        <w:rPr>
          <w:sz w:val="28"/>
          <w:szCs w:val="28"/>
        </w:rPr>
      </w:pPr>
      <w:r w:rsidRPr="00901736">
        <w:rPr>
          <w:sz w:val="28"/>
          <w:szCs w:val="28"/>
        </w:rPr>
        <w:t>•</w:t>
      </w:r>
      <w:r w:rsidRPr="00901736">
        <w:rPr>
          <w:sz w:val="28"/>
          <w:szCs w:val="28"/>
        </w:rPr>
        <w:tab/>
        <w:t>Include strong password criteria that incorporate length, combination of uppercase and lowercase letters, numeric digits, and special characters.</w:t>
      </w:r>
    </w:p>
    <w:p w14:paraId="425785D1" w14:textId="77777777" w:rsidR="00901736" w:rsidRPr="00901736" w:rsidRDefault="00901736" w:rsidP="00901736">
      <w:pPr>
        <w:rPr>
          <w:sz w:val="28"/>
          <w:szCs w:val="28"/>
        </w:rPr>
      </w:pPr>
      <w:r w:rsidRPr="00901736">
        <w:rPr>
          <w:sz w:val="28"/>
          <w:szCs w:val="28"/>
        </w:rPr>
        <w:lastRenderedPageBreak/>
        <w:t>•</w:t>
      </w:r>
      <w:r w:rsidRPr="00901736">
        <w:rPr>
          <w:sz w:val="28"/>
          <w:szCs w:val="28"/>
        </w:rPr>
        <w:tab/>
        <w:t>Include update and delete operations in storing data.</w:t>
      </w:r>
    </w:p>
    <w:p w14:paraId="32B5847C" w14:textId="77777777" w:rsidR="00901736" w:rsidRPr="00901736" w:rsidRDefault="00901736" w:rsidP="00901736">
      <w:pPr>
        <w:rPr>
          <w:sz w:val="28"/>
          <w:szCs w:val="28"/>
        </w:rPr>
      </w:pPr>
      <w:r w:rsidRPr="00901736">
        <w:rPr>
          <w:sz w:val="28"/>
          <w:szCs w:val="28"/>
        </w:rPr>
        <w:t>•</w:t>
      </w:r>
      <w:r w:rsidRPr="00901736">
        <w:rPr>
          <w:sz w:val="28"/>
          <w:szCs w:val="28"/>
        </w:rPr>
        <w:tab/>
        <w:t>Include search facility for websites.</w:t>
      </w:r>
    </w:p>
    <w:p w14:paraId="78A84F8D" w14:textId="77777777" w:rsidR="00901736" w:rsidRPr="00901736" w:rsidRDefault="00901736" w:rsidP="00901736">
      <w:pPr>
        <w:rPr>
          <w:sz w:val="28"/>
          <w:szCs w:val="28"/>
        </w:rPr>
      </w:pPr>
      <w:r w:rsidRPr="00901736">
        <w:rPr>
          <w:sz w:val="28"/>
          <w:szCs w:val="28"/>
        </w:rPr>
        <w:t>•</w:t>
      </w:r>
      <w:r w:rsidRPr="00901736">
        <w:rPr>
          <w:sz w:val="28"/>
          <w:szCs w:val="28"/>
        </w:rPr>
        <w:tab/>
        <w:t>Include unit testing using Java testing framework.</w:t>
      </w:r>
    </w:p>
    <w:p w14:paraId="6F3532A8" w14:textId="77777777" w:rsidR="00901736" w:rsidRPr="00901736" w:rsidRDefault="00901736" w:rsidP="00901736">
      <w:pPr>
        <w:rPr>
          <w:sz w:val="28"/>
          <w:szCs w:val="28"/>
        </w:rPr>
      </w:pPr>
    </w:p>
    <w:p w14:paraId="6C00D180" w14:textId="77777777" w:rsidR="00901736" w:rsidRPr="00E1025F" w:rsidRDefault="00901736" w:rsidP="00901736">
      <w:pPr>
        <w:rPr>
          <w:b/>
          <w:bCs/>
          <w:sz w:val="28"/>
          <w:szCs w:val="28"/>
        </w:rPr>
      </w:pPr>
      <w:r w:rsidRPr="00E1025F">
        <w:rPr>
          <w:b/>
          <w:bCs/>
          <w:sz w:val="28"/>
          <w:szCs w:val="28"/>
        </w:rPr>
        <w:t>15. References</w:t>
      </w:r>
    </w:p>
    <w:p w14:paraId="7672104F" w14:textId="77777777" w:rsidR="00901736" w:rsidRPr="00901736" w:rsidRDefault="00901736" w:rsidP="00901736">
      <w:pPr>
        <w:rPr>
          <w:sz w:val="28"/>
          <w:szCs w:val="28"/>
        </w:rPr>
      </w:pPr>
      <w:r w:rsidRPr="00901736">
        <w:rPr>
          <w:sz w:val="28"/>
          <w:szCs w:val="28"/>
        </w:rPr>
        <w:t>16.</w:t>
      </w:r>
      <w:r w:rsidRPr="00901736">
        <w:rPr>
          <w:sz w:val="28"/>
          <w:szCs w:val="28"/>
        </w:rPr>
        <w:tab/>
      </w:r>
      <w:proofErr w:type="spellStart"/>
      <w:r w:rsidRPr="00901736">
        <w:rPr>
          <w:sz w:val="28"/>
          <w:szCs w:val="28"/>
        </w:rPr>
        <w:t>VITyarthi</w:t>
      </w:r>
      <w:proofErr w:type="spellEnd"/>
      <w:r w:rsidRPr="00901736">
        <w:rPr>
          <w:sz w:val="28"/>
          <w:szCs w:val="28"/>
        </w:rPr>
        <w:t xml:space="preserve"> – Build Your Own Project: General Project Instructions &amp; Submission Guidelines (uploaded project guideline).</w:t>
      </w:r>
    </w:p>
    <w:p w14:paraId="10E8ADCC" w14:textId="77777777" w:rsidR="00901736" w:rsidRPr="00901736" w:rsidRDefault="00901736" w:rsidP="00901736">
      <w:pPr>
        <w:rPr>
          <w:sz w:val="28"/>
          <w:szCs w:val="28"/>
        </w:rPr>
      </w:pPr>
      <w:r w:rsidRPr="00901736">
        <w:rPr>
          <w:sz w:val="28"/>
          <w:szCs w:val="28"/>
        </w:rPr>
        <w:t>17.</w:t>
      </w:r>
      <w:r w:rsidRPr="00901736">
        <w:rPr>
          <w:sz w:val="28"/>
          <w:szCs w:val="28"/>
        </w:rPr>
        <w:tab/>
        <w:t>Materials related to Java courses including Java documentation about classes, inheritance, exception handling, Scanner, and file handling.</w:t>
      </w:r>
    </w:p>
    <w:p w14:paraId="74F85359" w14:textId="496031C4" w:rsidR="00901736" w:rsidRPr="00901736" w:rsidRDefault="00901736" w:rsidP="00901736">
      <w:pPr>
        <w:rPr>
          <w:sz w:val="28"/>
          <w:szCs w:val="28"/>
        </w:rPr>
      </w:pPr>
      <w:r w:rsidRPr="00901736">
        <w:rPr>
          <w:sz w:val="28"/>
          <w:szCs w:val="28"/>
        </w:rPr>
        <w:t>18.</w:t>
      </w:r>
      <w:r w:rsidRPr="00901736">
        <w:rPr>
          <w:sz w:val="28"/>
          <w:szCs w:val="28"/>
        </w:rPr>
        <w:tab/>
        <w:t>Git and GitHub materials used for version control operations.</w:t>
      </w:r>
    </w:p>
    <w:p w14:paraId="73DC77ED" w14:textId="77777777" w:rsidR="00901736" w:rsidRPr="00901736" w:rsidRDefault="00901736" w:rsidP="00BE5308">
      <w:pPr>
        <w:rPr>
          <w:sz w:val="28"/>
          <w:szCs w:val="28"/>
        </w:rPr>
      </w:pPr>
    </w:p>
    <w:sectPr w:rsidR="00901736" w:rsidRPr="00901736" w:rsidSect="00A61A31">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4DBE" w14:textId="77777777" w:rsidR="00FF61D7" w:rsidRDefault="00FF61D7" w:rsidP="00E74B29">
      <w:r>
        <w:separator/>
      </w:r>
    </w:p>
  </w:endnote>
  <w:endnote w:type="continuationSeparator" w:id="0">
    <w:p w14:paraId="3FF448FE" w14:textId="77777777" w:rsidR="00FF61D7" w:rsidRDefault="00FF61D7"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F596" w14:textId="77777777" w:rsidR="00FF61D7" w:rsidRDefault="00FF61D7" w:rsidP="00E74B29">
      <w:r>
        <w:separator/>
      </w:r>
    </w:p>
  </w:footnote>
  <w:footnote w:type="continuationSeparator" w:id="0">
    <w:p w14:paraId="028BC599" w14:textId="77777777" w:rsidR="00FF61D7" w:rsidRDefault="00FF61D7"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52"/>
    <w:rsid w:val="00086FA5"/>
    <w:rsid w:val="000E4641"/>
    <w:rsid w:val="00151F66"/>
    <w:rsid w:val="00156BA8"/>
    <w:rsid w:val="00177F8D"/>
    <w:rsid w:val="00185F4A"/>
    <w:rsid w:val="001E097E"/>
    <w:rsid w:val="001F4B42"/>
    <w:rsid w:val="002D2200"/>
    <w:rsid w:val="0040564B"/>
    <w:rsid w:val="0048120C"/>
    <w:rsid w:val="004909D9"/>
    <w:rsid w:val="004C5781"/>
    <w:rsid w:val="00521481"/>
    <w:rsid w:val="005E598B"/>
    <w:rsid w:val="00665110"/>
    <w:rsid w:val="006709F1"/>
    <w:rsid w:val="006C60E6"/>
    <w:rsid w:val="007E7573"/>
    <w:rsid w:val="00837914"/>
    <w:rsid w:val="00874FE7"/>
    <w:rsid w:val="008D2021"/>
    <w:rsid w:val="00901736"/>
    <w:rsid w:val="00952F7D"/>
    <w:rsid w:val="009A38BA"/>
    <w:rsid w:val="00A61A31"/>
    <w:rsid w:val="00B35652"/>
    <w:rsid w:val="00B43E11"/>
    <w:rsid w:val="00BC1E80"/>
    <w:rsid w:val="00BE5308"/>
    <w:rsid w:val="00BE53A3"/>
    <w:rsid w:val="00D1133B"/>
    <w:rsid w:val="00D43125"/>
    <w:rsid w:val="00D66A3A"/>
    <w:rsid w:val="00DF198B"/>
    <w:rsid w:val="00E1025F"/>
    <w:rsid w:val="00E74B29"/>
    <w:rsid w:val="00EB7C2B"/>
    <w:rsid w:val="00F43D9E"/>
    <w:rsid w:val="00FB2F1A"/>
    <w:rsid w:val="00FF61D7"/>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F4A1E"/>
  <w15:chartTrackingRefBased/>
  <w15:docId w15:val="{AFBFFFC3-E3D6-4533-86DE-31C2FE60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ayu\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31</TotalTime>
  <Pages>9</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dc:creator>
  <cp:keywords/>
  <dc:description/>
  <cp:lastModifiedBy>Sharayu Sunil</cp:lastModifiedBy>
  <cp:revision>2</cp:revision>
  <dcterms:created xsi:type="dcterms:W3CDTF">2026-09-18T11:50:00Z</dcterms:created>
  <dcterms:modified xsi:type="dcterms:W3CDTF">2026-09-18T12:27:00Z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